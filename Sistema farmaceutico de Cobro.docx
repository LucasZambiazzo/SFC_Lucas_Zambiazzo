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9AA7" w14:textId="77777777" w:rsidR="004B5944" w:rsidRPr="004E5265" w:rsidRDefault="004B5944" w:rsidP="008B09F2">
      <w:pPr>
        <w:rPr>
          <w:rFonts w:ascii="Times New Roman" w:hAnsi="Times New Roman" w:cs="Times New Roman"/>
        </w:rPr>
      </w:pPr>
      <w:bookmarkStart w:id="0" w:name="_top"/>
      <w:bookmarkEnd w:id="0"/>
    </w:p>
    <w:p w14:paraId="6B8A8E73" w14:textId="455F4612" w:rsidR="004B5944" w:rsidRPr="004E5265" w:rsidRDefault="004B5944" w:rsidP="004B5944">
      <w:pPr>
        <w:pStyle w:val="Ttulo3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bookmarkStart w:id="1" w:name="_Toc201660087"/>
      <w:r w:rsidRPr="004E5265">
        <w:rPr>
          <w:rFonts w:ascii="Times New Roman" w:hAnsi="Times New Roman" w:cs="Times New Roman"/>
          <w:b/>
          <w:bCs/>
          <w:sz w:val="44"/>
          <w:szCs w:val="44"/>
        </w:rPr>
        <w:t>SISTEMA FARMACEUTICO DE COBRO</w:t>
      </w:r>
      <w:bookmarkEnd w:id="1"/>
    </w:p>
    <w:p w14:paraId="48D9B7D4" w14:textId="3546A081" w:rsidR="004B5944" w:rsidRPr="004E5265" w:rsidRDefault="004B5944" w:rsidP="004B5944">
      <w:pPr>
        <w:pStyle w:val="Ttulo3"/>
        <w:jc w:val="center"/>
        <w:rPr>
          <w:rFonts w:ascii="Times New Roman" w:hAnsi="Times New Roman" w:cs="Times New Roman"/>
          <w:sz w:val="40"/>
          <w:szCs w:val="40"/>
        </w:rPr>
      </w:pPr>
      <w:bookmarkStart w:id="2" w:name="_Toc201660088"/>
      <w:r w:rsidRPr="004E5265">
        <w:rPr>
          <w:rFonts w:ascii="Times New Roman" w:hAnsi="Times New Roman" w:cs="Times New Roman"/>
          <w:sz w:val="40"/>
          <w:szCs w:val="40"/>
        </w:rPr>
        <w:t>(SFC)</w:t>
      </w:r>
      <w:bookmarkEnd w:id="2"/>
    </w:p>
    <w:p w14:paraId="02FF079A" w14:textId="77777777" w:rsidR="008B09F2" w:rsidRPr="004E5265" w:rsidRDefault="008B09F2" w:rsidP="008B09F2">
      <w:pPr>
        <w:rPr>
          <w:rFonts w:ascii="Times New Roman" w:hAnsi="Times New Roman" w:cs="Times New Roman"/>
        </w:rPr>
      </w:pPr>
    </w:p>
    <w:p w14:paraId="4ACF591C" w14:textId="77777777" w:rsidR="008B09F2" w:rsidRPr="004E5265" w:rsidRDefault="008B09F2" w:rsidP="008B09F2">
      <w:pPr>
        <w:rPr>
          <w:rFonts w:ascii="Times New Roman" w:hAnsi="Times New Roman" w:cs="Times New Roman"/>
        </w:rPr>
      </w:pPr>
    </w:p>
    <w:p w14:paraId="0BBD316A" w14:textId="77777777" w:rsidR="00BE7BD3" w:rsidRPr="004E5265" w:rsidRDefault="00BE7BD3" w:rsidP="008B09F2">
      <w:pPr>
        <w:rPr>
          <w:rFonts w:ascii="Times New Roman" w:hAnsi="Times New Roman" w:cs="Times New Roman"/>
        </w:rPr>
      </w:pPr>
    </w:p>
    <w:p w14:paraId="29CF482A" w14:textId="77777777" w:rsidR="00BE7BD3" w:rsidRPr="004E5265" w:rsidRDefault="00BE7BD3" w:rsidP="008B09F2">
      <w:pPr>
        <w:rPr>
          <w:rFonts w:ascii="Times New Roman" w:hAnsi="Times New Roman" w:cs="Times New Roman"/>
        </w:rPr>
      </w:pPr>
    </w:p>
    <w:p w14:paraId="26EFB3CA" w14:textId="73784F9F" w:rsidR="008B09F2" w:rsidRPr="004E5265" w:rsidRDefault="008B09F2" w:rsidP="008B09F2">
      <w:pPr>
        <w:jc w:val="center"/>
        <w:rPr>
          <w:rFonts w:ascii="Times New Roman" w:hAnsi="Times New Roman" w:cs="Times New Roman"/>
          <w:sz w:val="28"/>
          <w:szCs w:val="32"/>
        </w:rPr>
      </w:pPr>
      <w:r w:rsidRPr="004E5265">
        <w:rPr>
          <w:rFonts w:ascii="Times New Roman" w:hAnsi="Times New Roman" w:cs="Times New Roman"/>
          <w:b/>
          <w:bCs/>
          <w:sz w:val="28"/>
          <w:szCs w:val="32"/>
        </w:rPr>
        <w:t>Trabajo Final</w:t>
      </w:r>
      <w:r w:rsidRPr="004E5265">
        <w:rPr>
          <w:rFonts w:ascii="Times New Roman" w:hAnsi="Times New Roman" w:cs="Times New Roman"/>
          <w:sz w:val="28"/>
          <w:szCs w:val="32"/>
        </w:rPr>
        <w:t xml:space="preserve"> – Proyecto de Desarrollo de Software</w:t>
      </w:r>
    </w:p>
    <w:p w14:paraId="4FD79E5E" w14:textId="77777777" w:rsidR="008B09F2" w:rsidRPr="004E5265" w:rsidRDefault="008B09F2" w:rsidP="008B09F2">
      <w:pPr>
        <w:jc w:val="center"/>
        <w:rPr>
          <w:rFonts w:ascii="Times New Roman" w:hAnsi="Times New Roman" w:cs="Times New Roman"/>
          <w:sz w:val="28"/>
          <w:szCs w:val="32"/>
        </w:rPr>
      </w:pPr>
      <w:r w:rsidRPr="004E5265">
        <w:rPr>
          <w:rFonts w:ascii="Times New Roman" w:hAnsi="Times New Roman" w:cs="Times New Roman"/>
          <w:b/>
          <w:bCs/>
          <w:sz w:val="28"/>
          <w:szCs w:val="32"/>
        </w:rPr>
        <w:t>Autor</w:t>
      </w:r>
      <w:r w:rsidRPr="004E5265">
        <w:rPr>
          <w:rFonts w:ascii="Times New Roman" w:hAnsi="Times New Roman" w:cs="Times New Roman"/>
          <w:sz w:val="28"/>
          <w:szCs w:val="32"/>
        </w:rPr>
        <w:t xml:space="preserve">: Lucas Zambiazzo  </w:t>
      </w:r>
    </w:p>
    <w:p w14:paraId="1DE36F2A" w14:textId="484EF56F" w:rsidR="008B09F2" w:rsidRPr="004E5265" w:rsidRDefault="008B09F2" w:rsidP="008B09F2">
      <w:pPr>
        <w:jc w:val="center"/>
        <w:rPr>
          <w:rFonts w:ascii="Times New Roman" w:hAnsi="Times New Roman" w:cs="Times New Roman"/>
          <w:sz w:val="28"/>
          <w:szCs w:val="32"/>
        </w:rPr>
      </w:pPr>
      <w:r w:rsidRPr="004E5265">
        <w:rPr>
          <w:rFonts w:ascii="Times New Roman" w:hAnsi="Times New Roman" w:cs="Times New Roman"/>
          <w:b/>
          <w:bCs/>
          <w:sz w:val="28"/>
          <w:szCs w:val="32"/>
        </w:rPr>
        <w:t>Carrera:</w:t>
      </w:r>
      <w:r w:rsidRPr="004E5265">
        <w:rPr>
          <w:rFonts w:ascii="Times New Roman" w:hAnsi="Times New Roman" w:cs="Times New Roman"/>
          <w:sz w:val="28"/>
          <w:szCs w:val="32"/>
        </w:rPr>
        <w:t xml:space="preserve"> Tecnicatura Universitaria en Programación  </w:t>
      </w:r>
    </w:p>
    <w:p w14:paraId="5B404864" w14:textId="5A2D9F10" w:rsidR="008B09F2" w:rsidRPr="004E5265" w:rsidRDefault="008B09F2" w:rsidP="008B09F2">
      <w:pPr>
        <w:jc w:val="center"/>
        <w:rPr>
          <w:rFonts w:ascii="Times New Roman" w:hAnsi="Times New Roman" w:cs="Times New Roman"/>
          <w:sz w:val="28"/>
          <w:szCs w:val="32"/>
        </w:rPr>
      </w:pPr>
      <w:r w:rsidRPr="004E5265">
        <w:rPr>
          <w:rFonts w:ascii="Times New Roman" w:hAnsi="Times New Roman" w:cs="Times New Roman"/>
          <w:b/>
          <w:bCs/>
          <w:sz w:val="28"/>
          <w:szCs w:val="32"/>
        </w:rPr>
        <w:t xml:space="preserve">Institución: </w:t>
      </w:r>
      <w:r w:rsidRPr="004E5265">
        <w:rPr>
          <w:rFonts w:ascii="Times New Roman" w:hAnsi="Times New Roman" w:cs="Times New Roman"/>
          <w:sz w:val="28"/>
          <w:szCs w:val="32"/>
        </w:rPr>
        <w:t>UTN – Facultad Regional San Nicolas</w:t>
      </w:r>
    </w:p>
    <w:p w14:paraId="21951058" w14:textId="57D1E5B2" w:rsidR="008B09F2" w:rsidRPr="004E5265" w:rsidRDefault="008B09F2" w:rsidP="008B09F2">
      <w:pPr>
        <w:jc w:val="center"/>
        <w:rPr>
          <w:rFonts w:ascii="Times New Roman" w:hAnsi="Times New Roman" w:cs="Times New Roman"/>
          <w:sz w:val="28"/>
          <w:szCs w:val="32"/>
        </w:rPr>
      </w:pPr>
      <w:r w:rsidRPr="004E5265">
        <w:rPr>
          <w:rFonts w:ascii="Times New Roman" w:hAnsi="Times New Roman" w:cs="Times New Roman"/>
          <w:b/>
          <w:bCs/>
          <w:sz w:val="28"/>
          <w:szCs w:val="32"/>
        </w:rPr>
        <w:t>Tecnologías utilizadas:</w:t>
      </w:r>
      <w:r w:rsidRPr="004E5265">
        <w:rPr>
          <w:rFonts w:ascii="Times New Roman" w:hAnsi="Times New Roman" w:cs="Times New Roman"/>
          <w:sz w:val="28"/>
          <w:szCs w:val="32"/>
        </w:rPr>
        <w:t xml:space="preserve"> Visual Basic .NET - SQL Server – StarUML</w:t>
      </w:r>
    </w:p>
    <w:p w14:paraId="4548A93D" w14:textId="51A8FE6A" w:rsidR="008B09F2" w:rsidRPr="004E5265" w:rsidRDefault="008B09F2" w:rsidP="008B09F2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4E5265">
        <w:rPr>
          <w:rFonts w:ascii="Times New Roman" w:hAnsi="Times New Roman" w:cs="Times New Roman"/>
          <w:b/>
          <w:bCs/>
          <w:sz w:val="28"/>
          <w:szCs w:val="32"/>
        </w:rPr>
        <w:t xml:space="preserve">Docente Tutor: </w:t>
      </w:r>
      <w:r w:rsidRPr="004E5265">
        <w:rPr>
          <w:rFonts w:ascii="Times New Roman" w:hAnsi="Times New Roman" w:cs="Times New Roman"/>
          <w:sz w:val="28"/>
          <w:szCs w:val="32"/>
        </w:rPr>
        <w:t>Juan Arce</w:t>
      </w:r>
    </w:p>
    <w:p w14:paraId="0BC09E2D" w14:textId="77777777" w:rsidR="008B09F2" w:rsidRPr="008B09F2" w:rsidRDefault="008B09F2" w:rsidP="008B09F2"/>
    <w:p w14:paraId="7238929F" w14:textId="77777777" w:rsidR="008B09F2" w:rsidRDefault="008B09F2"/>
    <w:p w14:paraId="4BAF45CB" w14:textId="77777777" w:rsidR="008B09F2" w:rsidRDefault="008B09F2"/>
    <w:p w14:paraId="32AA958C" w14:textId="77777777" w:rsidR="008B09F2" w:rsidRDefault="008B09F2"/>
    <w:p w14:paraId="59CFA7C2" w14:textId="58630EDB" w:rsidR="00BE7BD3" w:rsidRDefault="004B5944">
      <w:r>
        <w:br w:type="page"/>
      </w:r>
    </w:p>
    <w:p w14:paraId="3DF4941C" w14:textId="77777777" w:rsidR="00595C41" w:rsidRPr="00BE7BD3" w:rsidRDefault="00BE7BD3" w:rsidP="00BE7BD3">
      <w:pPr>
        <w:jc w:val="center"/>
        <w:rPr>
          <w:sz w:val="20"/>
          <w:szCs w:val="22"/>
        </w:rPr>
      </w:pPr>
      <w:r w:rsidRPr="00BE7BD3">
        <w:rPr>
          <w:rFonts w:asciiTheme="majorHAnsi" w:hAnsiTheme="majorHAnsi"/>
          <w:b/>
          <w:bCs/>
          <w:sz w:val="32"/>
          <w:szCs w:val="36"/>
        </w:rPr>
        <w:lastRenderedPageBreak/>
        <w:t>Índice de contenido</w:t>
      </w:r>
    </w:p>
    <w:sdt>
      <w:sdtPr>
        <w:rPr>
          <w:rFonts w:asciiTheme="minorHAnsi" w:eastAsiaTheme="minorHAnsi" w:hAnsiTheme="minorHAnsi" w:cstheme="minorBidi"/>
          <w:color w:val="404040" w:themeColor="text1" w:themeTint="BF"/>
          <w:sz w:val="18"/>
          <w:szCs w:val="20"/>
          <w:lang w:val="es-ES" w:eastAsia="es-ES"/>
        </w:rPr>
        <w:id w:val="-571048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1363D" w14:textId="1962664E" w:rsidR="00595C41" w:rsidRDefault="00595C41">
          <w:pPr>
            <w:pStyle w:val="TtuloTDC"/>
          </w:pPr>
          <w:r>
            <w:rPr>
              <w:lang w:val="es-ES"/>
            </w:rPr>
            <w:t>Tabla de contenido</w:t>
          </w:r>
        </w:p>
        <w:p w14:paraId="74E79159" w14:textId="058C50CF" w:rsidR="00595C41" w:rsidRDefault="00595C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660087" w:history="1">
            <w:r w:rsidRPr="0043736C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SISTEMA FARMACEUTICO DE COBRO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016F" w14:textId="1BFD6AB8" w:rsidR="00595C41" w:rsidRDefault="00595C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88" w:history="1">
            <w:r w:rsidRPr="0043736C">
              <w:rPr>
                <w:rStyle w:val="Hipervnculo"/>
                <w:rFonts w:ascii="Times New Roman" w:hAnsi="Times New Roman" w:cs="Times New Roman"/>
                <w:noProof/>
              </w:rPr>
              <w:t>(SFC)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F423" w14:textId="19BD8A72" w:rsidR="00595C41" w:rsidRDefault="00595C4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89" w:history="1">
            <w:r w:rsidRPr="0043736C">
              <w:rPr>
                <w:rStyle w:val="Hipervnculo"/>
                <w:rFonts w:ascii="Times New Roman" w:hAnsi="Times New Roman" w:cs="Times New Roman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C372" w14:textId="7FED4A40" w:rsidR="00595C41" w:rsidRDefault="00595C4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0" w:history="1">
            <w:r w:rsidRPr="0043736C">
              <w:rPr>
                <w:rStyle w:val="Hipervnculo"/>
                <w:noProof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BD95B" w14:textId="2152840C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1" w:history="1">
            <w:r w:rsidRPr="0043736C">
              <w:rPr>
                <w:rStyle w:val="Hipervnculo"/>
                <w:rFonts w:ascii="Arial Narrow" w:hAnsi="Arial Narrow"/>
                <w:noProof/>
              </w:rPr>
              <w:t>1.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rFonts w:ascii="Arial Narrow" w:hAnsi="Arial Narrow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E7C75" w14:textId="2BB8DA2D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2" w:history="1">
            <w:r w:rsidRPr="0043736C">
              <w:rPr>
                <w:rStyle w:val="Hipervnculo"/>
                <w:rFonts w:ascii="Arial Narrow" w:hAnsi="Arial Narrow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rFonts w:ascii="Arial Narrow" w:hAnsi="Arial Narrow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96CD8" w14:textId="4C646A48" w:rsidR="00595C41" w:rsidRDefault="00595C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3" w:history="1">
            <w:r w:rsidRPr="0043736C">
              <w:rPr>
                <w:rStyle w:val="Hipervnculo"/>
                <w:rFonts w:ascii="Arial Narrow" w:hAnsi="Arial Narrow"/>
                <w:noProof/>
              </w:rPr>
              <w:t>3.  Requerimientos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17A3B" w14:textId="29BDE62C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4" w:history="1">
            <w:r w:rsidRPr="0043736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AE228" w14:textId="61AE8F97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5" w:history="1">
            <w:r w:rsidRPr="0043736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noProof/>
              </w:rPr>
              <w:t>Registro de interesados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DF44" w14:textId="7E0D143B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6" w:history="1">
            <w:r w:rsidRPr="0043736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noProof/>
              </w:rPr>
              <w:t>Criterios de Aceptación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F92A" w14:textId="38A3008F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7" w:history="1">
            <w:r w:rsidRPr="0043736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noProof/>
              </w:rPr>
              <w:t>Supuestos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8258" w14:textId="59BF9D9A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8" w:history="1">
            <w:r w:rsidRPr="0043736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noProof/>
              </w:rPr>
              <w:t>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4BC1" w14:textId="5D00B75B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099" w:history="1">
            <w:r w:rsidRPr="0043736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noProof/>
              </w:rPr>
              <w:t>Iteraciones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9E029" w14:textId="78F217F0" w:rsidR="00595C41" w:rsidRDefault="00595C41">
          <w:pPr>
            <w:pStyle w:val="TDC2"/>
            <w:tabs>
              <w:tab w:val="left" w:pos="72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01660100" w:history="1">
            <w:r w:rsidRPr="0043736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43736C">
              <w:rPr>
                <w:rStyle w:val="Hipervnculo"/>
                <w:noProof/>
              </w:rPr>
              <w:t>Especificación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AB88C" w14:textId="7A8D4A25" w:rsidR="00595C41" w:rsidRDefault="00595C41">
          <w:r>
            <w:rPr>
              <w:b/>
              <w:bCs/>
            </w:rPr>
            <w:fldChar w:fldCharType="end"/>
          </w:r>
        </w:p>
      </w:sdtContent>
    </w:sdt>
    <w:p w14:paraId="6EE6EA89" w14:textId="2F5DD657" w:rsidR="00BE7BD3" w:rsidRPr="00BE7BD3" w:rsidRDefault="00BE7BD3" w:rsidP="00595C41"/>
    <w:p w14:paraId="4E6205AB" w14:textId="567BE194" w:rsidR="00595C41" w:rsidRDefault="00595C41" w:rsidP="00595C41">
      <w:pPr>
        <w:pStyle w:val="Ttulo1"/>
        <w:tabs>
          <w:tab w:val="left" w:pos="8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0EBDEF0" w14:textId="77777777" w:rsidR="00595C41" w:rsidRDefault="00595C41">
      <w:pPr>
        <w:rPr>
          <w:rFonts w:ascii="Times New Roman" w:hAnsi="Times New Roman" w:cs="Times New Roman"/>
        </w:rPr>
      </w:pPr>
    </w:p>
    <w:p w14:paraId="6989D41D" w14:textId="5A740B8C" w:rsidR="00595C41" w:rsidRDefault="00595C41">
      <w:pPr>
        <w:rPr>
          <w:rFonts w:ascii="Times New Roman" w:hAnsi="Times New Roman" w:cs="Times New Roman"/>
          <w:b/>
          <w:bCs/>
          <w:caps/>
          <w:color w:val="1F4E79" w:themeColor="accent1" w:themeShade="80"/>
          <w:sz w:val="28"/>
        </w:rPr>
      </w:pPr>
      <w:r>
        <w:rPr>
          <w:rFonts w:ascii="Times New Roman" w:hAnsi="Times New Roman" w:cs="Times New Roman"/>
        </w:rPr>
        <w:br w:type="page"/>
      </w:r>
    </w:p>
    <w:p w14:paraId="6917F704" w14:textId="77777777" w:rsidR="00595C41" w:rsidRDefault="00595C41" w:rsidP="00595C41">
      <w:pPr>
        <w:pStyle w:val="Ttulo1"/>
        <w:rPr>
          <w:rFonts w:ascii="Times New Roman" w:hAnsi="Times New Roman" w:cs="Times New Roman"/>
        </w:rPr>
      </w:pPr>
    </w:p>
    <w:p w14:paraId="4552E623" w14:textId="63D4784C" w:rsidR="00595C41" w:rsidRDefault="00595C41" w:rsidP="00595C41">
      <w:pPr>
        <w:pStyle w:val="Ttulo1"/>
        <w:jc w:val="center"/>
        <w:rPr>
          <w:rFonts w:ascii="Times New Roman" w:hAnsi="Times New Roman" w:cs="Times New Roman"/>
        </w:rPr>
      </w:pPr>
      <w:bookmarkStart w:id="3" w:name="_Toc201660089"/>
      <w:r w:rsidRPr="00E042ED">
        <w:rPr>
          <w:rFonts w:ascii="Times New Roman" w:hAnsi="Times New Roman" w:cs="Times New Roman"/>
        </w:rPr>
        <w:t>RESUMEN EJECUTIVO</w:t>
      </w:r>
      <w:bookmarkEnd w:id="3"/>
    </w:p>
    <w:p w14:paraId="1853A25C" w14:textId="77777777" w:rsidR="00595C41" w:rsidRDefault="00595C41" w:rsidP="00595C41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presente proyecto consiste en el desarrollo de una aplicación de escritorio denominada Sistema Farmacéutico de Cobro (SFC), diseñada para gestionar y automatizar los procesos administrativos y de ventas de una farmacia. Surge a partir de la necesidad de contar con un sistema centralizado que facilite el manejo de clientes, obras sociales, medicamentos, proveedores, usuarios del sistema y ventas, mejorando la eficiencia operativa.</w:t>
      </w:r>
    </w:p>
    <w:p w14:paraId="5B886E80" w14:textId="6E872880" w:rsidR="00595C41" w:rsidRDefault="00595C41" w:rsidP="00595C41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sistema fue desarrollado utilizando Visual Basic .NET como entorno de programación, junto con SQL Server como sistema de gestión de base de datos, y el modelado de software se llevó a cabo mediante StarUML, aplicando buenas prácticas de análisis y diseño orientado a objetos.</w:t>
      </w:r>
    </w:p>
    <w:p w14:paraId="1C03FE7E" w14:textId="77777777" w:rsidR="00595C41" w:rsidRDefault="00595C41" w:rsidP="00595C41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Entre las principales funcionalidades del sistema se destacan:</w:t>
      </w:r>
    </w:p>
    <w:p w14:paraId="6046E104" w14:textId="77777777" w:rsidR="00595C41" w:rsidRPr="008F38A8" w:rsidRDefault="00595C41" w:rsidP="00595C41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38A8">
        <w:rPr>
          <w:rFonts w:ascii="Times New Roman" w:hAnsi="Times New Roman" w:cs="Times New Roman"/>
          <w:sz w:val="22"/>
          <w:szCs w:val="22"/>
        </w:rPr>
        <w:t>Registro y modificación de clientes con asignación de obras sociales y sus respectivos planes de descuento</w:t>
      </w:r>
    </w:p>
    <w:p w14:paraId="1A334DF7" w14:textId="77777777" w:rsidR="00595C41" w:rsidRPr="008F38A8" w:rsidRDefault="00595C41" w:rsidP="00595C41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38A8">
        <w:rPr>
          <w:rFonts w:ascii="Times New Roman" w:hAnsi="Times New Roman" w:cs="Times New Roman"/>
          <w:sz w:val="22"/>
          <w:szCs w:val="22"/>
        </w:rPr>
        <w:t>Alta y gestión de medicamentos con código autogenerado, control de stock y relación con proveedores.</w:t>
      </w:r>
    </w:p>
    <w:p w14:paraId="3D42CBB5" w14:textId="2C763BF0" w:rsidR="00595C41" w:rsidRPr="008F38A8" w:rsidRDefault="00595C41" w:rsidP="00595C41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38A8">
        <w:rPr>
          <w:rFonts w:ascii="Times New Roman" w:hAnsi="Times New Roman" w:cs="Times New Roman"/>
          <w:sz w:val="22"/>
          <w:szCs w:val="22"/>
        </w:rPr>
        <w:t>Módulo de ventas, que permite seleccionar un cliente, cargar múltiples medicamentos y sus cantidades, calcular automáticamente el subtotal y aplicar el descuento correspondiente según la obra social.</w:t>
      </w:r>
    </w:p>
    <w:p w14:paraId="468DA377" w14:textId="77777777" w:rsidR="00595C41" w:rsidRPr="008F38A8" w:rsidRDefault="00595C41" w:rsidP="00595C41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38A8">
        <w:rPr>
          <w:rFonts w:ascii="Times New Roman" w:hAnsi="Times New Roman" w:cs="Times New Roman"/>
          <w:sz w:val="22"/>
          <w:szCs w:val="22"/>
        </w:rPr>
        <w:t>Control de acceso por roles, diferenciando entre usuarios administradores y usuarios comunes.</w:t>
      </w:r>
    </w:p>
    <w:p w14:paraId="42C4D55C" w14:textId="77777777" w:rsidR="00595C41" w:rsidRPr="008F38A8" w:rsidRDefault="00595C41" w:rsidP="00595C41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38A8">
        <w:rPr>
          <w:rFonts w:ascii="Times New Roman" w:hAnsi="Times New Roman" w:cs="Times New Roman"/>
          <w:sz w:val="22"/>
          <w:szCs w:val="22"/>
        </w:rPr>
        <w:t>Generación de listados y reportes de clientes, medicamentos y usuarios.</w:t>
      </w:r>
    </w:p>
    <w:p w14:paraId="143A0F0E" w14:textId="77777777" w:rsidR="00595C41" w:rsidRDefault="00595C41" w:rsidP="00595C41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38A8">
        <w:rPr>
          <w:rFonts w:ascii="Times New Roman" w:hAnsi="Times New Roman" w:cs="Times New Roman"/>
          <w:sz w:val="22"/>
          <w:szCs w:val="22"/>
        </w:rPr>
        <w:t xml:space="preserve">Persistencia de los datos en una base de datos estructurada, con claves primarias y foráneas, manteniendo integridad referencial </w:t>
      </w:r>
    </w:p>
    <w:p w14:paraId="5BD67BBB" w14:textId="25FC8196" w:rsidR="00595C41" w:rsidRPr="00595C41" w:rsidRDefault="00595C41" w:rsidP="00595C4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 sistema cumple con los requisitos definidos, permite una gestión ágil y segura, y está preparado para ser utilizado en un entorno real. Representa una solución accesible y escalable para pequeñas y medianas farmacias que buscan informatizar su operación diaria.</w:t>
      </w:r>
      <w:r w:rsidRPr="00A65E20">
        <w:rPr>
          <w:rFonts w:ascii="Times New Roman" w:hAnsi="Times New Roman" w:cs="Times New Roman"/>
          <w:sz w:val="22"/>
          <w:szCs w:val="22"/>
        </w:rPr>
        <w:br w:type="page"/>
      </w:r>
      <w:bookmarkStart w:id="4" w:name="_Información_general"/>
      <w:bookmarkEnd w:id="4"/>
    </w:p>
    <w:p w14:paraId="257F3822" w14:textId="3BA248FA" w:rsidR="006F54B9" w:rsidRDefault="00104C08" w:rsidP="009157BC">
      <w:pPr>
        <w:pStyle w:val="Ttulo1"/>
        <w:spacing w:line="276" w:lineRule="auto"/>
      </w:pPr>
      <w:bookmarkStart w:id="5" w:name="_Toc201660090"/>
      <w:r>
        <w:lastRenderedPageBreak/>
        <w:t>Información general</w:t>
      </w:r>
      <w:bookmarkEnd w:id="5"/>
    </w:p>
    <w:p w14:paraId="1C994506" w14:textId="77777777" w:rsidR="006F54B9" w:rsidRDefault="00C86F39" w:rsidP="009157BC">
      <w:pPr>
        <w:pStyle w:val="Ttulo2"/>
        <w:spacing w:line="276" w:lineRule="auto"/>
        <w:rPr>
          <w:rFonts w:ascii="Arial Narrow" w:hAnsi="Arial Narrow"/>
          <w:sz w:val="28"/>
        </w:rPr>
      </w:pPr>
      <w:bookmarkStart w:id="6" w:name="_Toc201660091"/>
      <w:r w:rsidRPr="00C86F39">
        <w:rPr>
          <w:rFonts w:ascii="Arial Narrow" w:hAnsi="Arial Narrow"/>
          <w:sz w:val="28"/>
        </w:rPr>
        <w:t>Descripción del proyecto</w:t>
      </w:r>
      <w:bookmarkEnd w:id="6"/>
    </w:p>
    <w:p w14:paraId="3EF9B466" w14:textId="77777777" w:rsidR="00C86F39" w:rsidRPr="00C86F39" w:rsidRDefault="00C86F39" w:rsidP="009157BC">
      <w:pPr>
        <w:spacing w:line="276" w:lineRule="auto"/>
        <w:rPr>
          <w:rFonts w:ascii="Arial Rounded MT Bold" w:hAnsi="Arial Rounded MT Bold"/>
          <w:sz w:val="22"/>
        </w:rPr>
      </w:pPr>
      <w:r>
        <w:rPr>
          <w:rFonts w:ascii="Arial Rounded MT Bold" w:hAnsi="Arial Rounded MT Bold"/>
          <w:sz w:val="22"/>
        </w:rPr>
        <w:t>¿Por qué surge este proyecto?</w:t>
      </w:r>
    </w:p>
    <w:p w14:paraId="0C8A6FE5" w14:textId="77777777" w:rsidR="00C86F39" w:rsidRDefault="00C86F39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</w:rPr>
      </w:pPr>
      <w:r w:rsidRPr="00C86F39">
        <w:rPr>
          <w:rFonts w:ascii="Times New Roman" w:hAnsi="Times New Roman" w:cs="Times New Roman"/>
          <w:sz w:val="22"/>
        </w:rPr>
        <w:t xml:space="preserve">Este Proyecto surge debido a que la </w:t>
      </w:r>
      <w:r w:rsidRPr="00C86F39">
        <w:rPr>
          <w:rFonts w:ascii="Times New Roman" w:hAnsi="Times New Roman" w:cs="Times New Roman"/>
          <w:b/>
          <w:sz w:val="22"/>
        </w:rPr>
        <w:t>Farmacia Riccheri</w:t>
      </w:r>
      <w:r w:rsidRPr="00C86F39">
        <w:rPr>
          <w:rFonts w:ascii="Times New Roman" w:hAnsi="Times New Roman" w:cs="Times New Roman"/>
          <w:sz w:val="22"/>
        </w:rPr>
        <w:t xml:space="preserve"> solicitó la creación de un sistema de facturación más moderno que el que ya tienen, debido a que este se está poniendo lento, no cuenta con todas las funciones que el dueño de la farmacia quiere y su uso resulta un </w:t>
      </w:r>
      <w:r w:rsidR="0066202D">
        <w:rPr>
          <w:rFonts w:ascii="Times New Roman" w:hAnsi="Times New Roman" w:cs="Times New Roman"/>
          <w:sz w:val="22"/>
        </w:rPr>
        <w:t>poco confuso para sus empleados.</w:t>
      </w:r>
    </w:p>
    <w:p w14:paraId="35F35891" w14:textId="77777777" w:rsidR="00C86F39" w:rsidRDefault="00C86F39" w:rsidP="009157BC">
      <w:pPr>
        <w:spacing w:line="276" w:lineRule="auto"/>
        <w:rPr>
          <w:rFonts w:ascii="Arial Rounded MT Bold" w:hAnsi="Arial Rounded MT Bold" w:cs="Times New Roman"/>
          <w:sz w:val="22"/>
        </w:rPr>
      </w:pPr>
      <w:r>
        <w:rPr>
          <w:rFonts w:ascii="Arial Rounded MT Bold" w:hAnsi="Arial Rounded MT Bold" w:cs="Times New Roman"/>
          <w:sz w:val="22"/>
        </w:rPr>
        <w:t>¿Qué se va a desarrollar?</w:t>
      </w:r>
    </w:p>
    <w:p w14:paraId="53998B3D" w14:textId="150931F9" w:rsidR="00C86F39" w:rsidRPr="00C86F39" w:rsidRDefault="00C86F39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Como se nombró en el punto anterior, se </w:t>
      </w:r>
      <w:r w:rsidR="00F17DD3">
        <w:rPr>
          <w:rFonts w:ascii="Times New Roman" w:hAnsi="Times New Roman" w:cs="Times New Roman"/>
          <w:sz w:val="22"/>
        </w:rPr>
        <w:t>creará</w:t>
      </w:r>
      <w:r>
        <w:rPr>
          <w:rFonts w:ascii="Times New Roman" w:hAnsi="Times New Roman" w:cs="Times New Roman"/>
          <w:sz w:val="22"/>
        </w:rPr>
        <w:t xml:space="preserve"> e instalara un nuevo sistema </w:t>
      </w:r>
      <w:r w:rsidR="00B2530B">
        <w:rPr>
          <w:rFonts w:ascii="Times New Roman" w:hAnsi="Times New Roman" w:cs="Times New Roman"/>
          <w:sz w:val="22"/>
        </w:rPr>
        <w:t xml:space="preserve">de facturación que cuente tanto con las funciones que tiene el sistema actualmente utilizado (se tendrán en cuenta los defectos </w:t>
      </w:r>
      <w:r w:rsidR="001804F4">
        <w:rPr>
          <w:rFonts w:ascii="Times New Roman" w:hAnsi="Times New Roman" w:cs="Times New Roman"/>
          <w:sz w:val="22"/>
        </w:rPr>
        <w:t>de este</w:t>
      </w:r>
      <w:r w:rsidR="00B2530B">
        <w:rPr>
          <w:rFonts w:ascii="Times New Roman" w:hAnsi="Times New Roman" w:cs="Times New Roman"/>
          <w:sz w:val="22"/>
        </w:rPr>
        <w:t xml:space="preserve"> para mejorarlos y/o cambiarlos) y también agregara todos los nuevos requerimientos que el dueño de la farmacia solicitó, </w:t>
      </w:r>
      <w:r w:rsidR="00B16BDB">
        <w:rPr>
          <w:rFonts w:ascii="Times New Roman" w:hAnsi="Times New Roman" w:cs="Times New Roman"/>
          <w:sz w:val="22"/>
        </w:rPr>
        <w:t>como,</w:t>
      </w:r>
      <w:r w:rsidR="00B2530B">
        <w:rPr>
          <w:rFonts w:ascii="Times New Roman" w:hAnsi="Times New Roman" w:cs="Times New Roman"/>
          <w:sz w:val="22"/>
        </w:rPr>
        <w:t xml:space="preserve"> por ejemplo, que el sistema cuente con la funcionalidad de contar y mostrar el stock de los medicamentos y demás productos que se vendan en el local.</w:t>
      </w:r>
    </w:p>
    <w:p w14:paraId="447F97D3" w14:textId="77777777" w:rsidR="006F54B9" w:rsidRDefault="0059278C" w:rsidP="009157BC">
      <w:pPr>
        <w:pStyle w:val="Ttulo2"/>
        <w:spacing w:line="276" w:lineRule="auto"/>
        <w:rPr>
          <w:rFonts w:ascii="Arial Narrow" w:hAnsi="Arial Narrow"/>
          <w:sz w:val="28"/>
        </w:rPr>
      </w:pPr>
      <w:bookmarkStart w:id="7" w:name="_Objetivos_del_proyecto"/>
      <w:bookmarkStart w:id="8" w:name="_Toc201660092"/>
      <w:bookmarkEnd w:id="7"/>
      <w:r w:rsidRPr="0059278C">
        <w:rPr>
          <w:rFonts w:ascii="Arial Narrow" w:hAnsi="Arial Narrow"/>
          <w:sz w:val="28"/>
        </w:rPr>
        <w:t>Objetivos del proyecto</w:t>
      </w:r>
      <w:bookmarkEnd w:id="8"/>
    </w:p>
    <w:p w14:paraId="6DF04C5F" w14:textId="77777777" w:rsidR="00D92695" w:rsidRPr="00D92695" w:rsidRDefault="00D92695">
      <w:pPr>
        <w:pStyle w:val="NormalWeb"/>
        <w:numPr>
          <w:ilvl w:val="0"/>
          <w:numId w:val="4"/>
        </w:numPr>
        <w:shd w:val="clear" w:color="auto" w:fill="F7F7F8"/>
        <w:spacing w:before="0" w:line="276" w:lineRule="auto"/>
        <w:rPr>
          <w:sz w:val="22"/>
          <w:szCs w:val="27"/>
        </w:rPr>
      </w:pPr>
      <w:r w:rsidRPr="009157BC">
        <w:rPr>
          <w:b/>
          <w:sz w:val="22"/>
          <w:szCs w:val="27"/>
        </w:rPr>
        <w:t>Mejorar la eficiencia operativa</w:t>
      </w:r>
      <w:r w:rsidRPr="00D92695">
        <w:rPr>
          <w:sz w:val="22"/>
          <w:szCs w:val="27"/>
        </w:rPr>
        <w:t>: El software debe automatizar tareas como la gestión de inventario, la facturación y el seguimiento de pedidos, lo que permitirá agilizar los procesos y</w:t>
      </w:r>
      <w:r>
        <w:rPr>
          <w:sz w:val="22"/>
          <w:szCs w:val="27"/>
        </w:rPr>
        <w:t xml:space="preserve"> reducir los errores humanos. </w:t>
      </w:r>
    </w:p>
    <w:p w14:paraId="36AEC6BB" w14:textId="77777777" w:rsidR="00D92695" w:rsidRPr="00D92695" w:rsidRDefault="00D92695">
      <w:pPr>
        <w:pStyle w:val="NormalWeb"/>
        <w:numPr>
          <w:ilvl w:val="0"/>
          <w:numId w:val="4"/>
        </w:numPr>
        <w:shd w:val="clear" w:color="auto" w:fill="F7F7F8"/>
        <w:spacing w:before="0" w:line="276" w:lineRule="auto"/>
        <w:rPr>
          <w:sz w:val="22"/>
          <w:szCs w:val="27"/>
        </w:rPr>
      </w:pPr>
      <w:r w:rsidRPr="009157BC">
        <w:rPr>
          <w:b/>
          <w:sz w:val="22"/>
          <w:szCs w:val="27"/>
        </w:rPr>
        <w:t>Optimizar la gestión de inventario</w:t>
      </w:r>
      <w:r w:rsidRPr="00D92695">
        <w:rPr>
          <w:sz w:val="22"/>
          <w:szCs w:val="27"/>
        </w:rPr>
        <w:t>: El software debe contar con funcionalidades que permitan llevar un control preciso del stock de medicamentos y productos, facilitando la reposición de existencias y evitando la falta de productos en la farmacia. </w:t>
      </w:r>
    </w:p>
    <w:p w14:paraId="6A0AD543" w14:textId="77777777" w:rsidR="00D92695" w:rsidRPr="00D92695" w:rsidRDefault="00D92695">
      <w:pPr>
        <w:pStyle w:val="NormalWeb"/>
        <w:numPr>
          <w:ilvl w:val="0"/>
          <w:numId w:val="4"/>
        </w:numPr>
        <w:shd w:val="clear" w:color="auto" w:fill="F7F7F8"/>
        <w:spacing w:before="0" w:line="276" w:lineRule="auto"/>
        <w:rPr>
          <w:sz w:val="22"/>
          <w:szCs w:val="27"/>
        </w:rPr>
      </w:pPr>
      <w:r w:rsidRPr="009157BC">
        <w:rPr>
          <w:b/>
          <w:sz w:val="22"/>
          <w:szCs w:val="27"/>
        </w:rPr>
        <w:t>Facilitar la atención al client</w:t>
      </w:r>
      <w:r w:rsidRPr="00D92695">
        <w:rPr>
          <w:sz w:val="22"/>
          <w:szCs w:val="27"/>
        </w:rPr>
        <w:t>e: El software debe contar con un módulo de gestión de clientes que permita registrar y acceder fácilmente a la información de los pacientes, como historial de compras, recetas médicas y alergias, para brindar un servic</w:t>
      </w:r>
      <w:r>
        <w:rPr>
          <w:sz w:val="22"/>
          <w:szCs w:val="27"/>
        </w:rPr>
        <w:t>io personalizado y eficiente. </w:t>
      </w:r>
    </w:p>
    <w:p w14:paraId="3CA469AB" w14:textId="77777777" w:rsidR="00D92695" w:rsidRPr="00D92695" w:rsidRDefault="00D92695">
      <w:pPr>
        <w:pStyle w:val="NormalWeb"/>
        <w:numPr>
          <w:ilvl w:val="0"/>
          <w:numId w:val="4"/>
        </w:numPr>
        <w:shd w:val="clear" w:color="auto" w:fill="F7F7F8"/>
        <w:spacing w:line="276" w:lineRule="auto"/>
        <w:rPr>
          <w:sz w:val="22"/>
          <w:szCs w:val="27"/>
        </w:rPr>
      </w:pPr>
      <w:r w:rsidRPr="009157BC">
        <w:rPr>
          <w:b/>
          <w:sz w:val="22"/>
          <w:szCs w:val="27"/>
        </w:rPr>
        <w:t>Mejorar la seguridad y confidencialidad de los datos</w:t>
      </w:r>
      <w:r w:rsidRPr="00D92695">
        <w:rPr>
          <w:sz w:val="22"/>
          <w:szCs w:val="27"/>
        </w:rPr>
        <w:t>: El software debe contar con medidas de seguridad robustas para proteger la información sensible de los pacientes y cumplir con las regulaciones de protección de datos, como la Ley de Pr</w:t>
      </w:r>
      <w:r>
        <w:rPr>
          <w:sz w:val="22"/>
          <w:szCs w:val="27"/>
        </w:rPr>
        <w:t>otección de Datos Personales. </w:t>
      </w:r>
    </w:p>
    <w:p w14:paraId="0A76A868" w14:textId="77777777" w:rsidR="00D92695" w:rsidRPr="00D92695" w:rsidRDefault="00D92695">
      <w:pPr>
        <w:pStyle w:val="NormalWeb"/>
        <w:numPr>
          <w:ilvl w:val="0"/>
          <w:numId w:val="4"/>
        </w:numPr>
        <w:shd w:val="clear" w:color="auto" w:fill="F7F7F8"/>
        <w:spacing w:before="0" w:line="276" w:lineRule="auto"/>
        <w:rPr>
          <w:sz w:val="22"/>
          <w:szCs w:val="27"/>
        </w:rPr>
      </w:pPr>
      <w:r w:rsidRPr="009157BC">
        <w:rPr>
          <w:b/>
          <w:sz w:val="22"/>
          <w:szCs w:val="27"/>
        </w:rPr>
        <w:t>Generar informes y análisis</w:t>
      </w:r>
      <w:r w:rsidRPr="00D92695">
        <w:rPr>
          <w:sz w:val="22"/>
          <w:szCs w:val="27"/>
        </w:rPr>
        <w:t xml:space="preserve">: El software debe ser capaz de generar informes y análisis sobre las ventas, el inventario y otros indicadores clave, lo que permitirá a los propietarios de la farmacia tomar decisiones informadas y estratégicas para mejorar la </w:t>
      </w:r>
      <w:r>
        <w:rPr>
          <w:sz w:val="22"/>
          <w:szCs w:val="27"/>
        </w:rPr>
        <w:t>rentabilidad del negocio. </w:t>
      </w:r>
    </w:p>
    <w:p w14:paraId="4E85183F" w14:textId="77777777" w:rsidR="00D92695" w:rsidRPr="009157BC" w:rsidRDefault="009157BC">
      <w:pPr>
        <w:pStyle w:val="NormalWeb"/>
        <w:numPr>
          <w:ilvl w:val="0"/>
          <w:numId w:val="4"/>
        </w:numPr>
        <w:shd w:val="clear" w:color="auto" w:fill="F7F7F8"/>
        <w:spacing w:before="0" w:line="276" w:lineRule="auto"/>
        <w:rPr>
          <w:sz w:val="22"/>
          <w:szCs w:val="27"/>
        </w:rPr>
      </w:pPr>
      <w:r>
        <w:rPr>
          <w:b/>
          <w:sz w:val="22"/>
          <w:szCs w:val="27"/>
        </w:rPr>
        <w:t>Interfaz de usuario intuitiva</w:t>
      </w:r>
      <w:r w:rsidRPr="009157BC">
        <w:rPr>
          <w:sz w:val="22"/>
          <w:szCs w:val="27"/>
        </w:rPr>
        <w:t>:</w:t>
      </w:r>
      <w:r>
        <w:rPr>
          <w:sz w:val="22"/>
          <w:szCs w:val="27"/>
        </w:rPr>
        <w:t xml:space="preserve"> Diseñar una interfaz de usuario fácil de usar que permita a los empleados de la farmacia aprender a utilizar el sistema rápidamente </w:t>
      </w:r>
      <w:r w:rsidR="00D92695">
        <w:tab/>
      </w:r>
    </w:p>
    <w:p w14:paraId="62FFFFF4" w14:textId="3D5AAB74" w:rsidR="006F54B9" w:rsidRDefault="004E5265" w:rsidP="009157BC">
      <w:pPr>
        <w:pStyle w:val="Ttulo2"/>
        <w:numPr>
          <w:ilvl w:val="0"/>
          <w:numId w:val="0"/>
        </w:numPr>
        <w:spacing w:line="276" w:lineRule="auto"/>
        <w:rPr>
          <w:rFonts w:ascii="Arial Narrow" w:hAnsi="Arial Narrow"/>
          <w:sz w:val="28"/>
        </w:rPr>
      </w:pPr>
      <w:bookmarkStart w:id="9" w:name="_3.__Requerimientos"/>
      <w:bookmarkStart w:id="10" w:name="_Toc201660093"/>
      <w:bookmarkEnd w:id="9"/>
      <w:r>
        <w:rPr>
          <w:rFonts w:ascii="Arial Narrow" w:hAnsi="Arial Narrow"/>
          <w:sz w:val="28"/>
        </w:rPr>
        <w:t xml:space="preserve">3.  </w:t>
      </w:r>
      <w:r w:rsidR="009402FB" w:rsidRPr="009402FB">
        <w:rPr>
          <w:rFonts w:ascii="Arial Narrow" w:hAnsi="Arial Narrow"/>
          <w:sz w:val="28"/>
        </w:rPr>
        <w:t>Requerimientos del proyecto</w:t>
      </w:r>
      <w:bookmarkEnd w:id="10"/>
    </w:p>
    <w:p w14:paraId="19CBE962" w14:textId="78242D53" w:rsidR="00595183" w:rsidRPr="002E1C3B" w:rsidRDefault="008019E1" w:rsidP="00595183">
      <w:pPr>
        <w:rPr>
          <w:rFonts w:ascii="Times New Roman" w:hAnsi="Times New Roman" w:cs="Times New Roman"/>
          <w:b/>
          <w:bCs/>
          <w:sz w:val="16"/>
          <w:szCs w:val="24"/>
          <w:lang w:val="es-AR"/>
        </w:rPr>
      </w:pPr>
      <w:r w:rsidRPr="008019E1">
        <w:rPr>
          <w:rFonts w:ascii="Times New Roman" w:hAnsi="Times New Roman" w:cs="Times New Roman"/>
          <w:b/>
          <w:bCs/>
          <w:sz w:val="24"/>
          <w:szCs w:val="40"/>
          <w:lang w:val="es-AR"/>
        </w:rPr>
        <w:t>Gestión de medicamento</w:t>
      </w:r>
      <w:r w:rsidR="002E1C3B">
        <w:rPr>
          <w:rFonts w:ascii="Times New Roman" w:hAnsi="Times New Roman" w:cs="Times New Roman"/>
          <w:b/>
          <w:bCs/>
          <w:sz w:val="16"/>
          <w:szCs w:val="24"/>
          <w:lang w:val="es-AR"/>
        </w:rPr>
        <w:t xml:space="preserve">: </w:t>
      </w:r>
      <w:r w:rsidR="00595183" w:rsidRPr="00595183">
        <w:rPr>
          <w:rFonts w:ascii="Segoe UI Emoji" w:hAnsi="Segoe UI Emoji" w:cs="Segoe UI Emoji"/>
          <w:sz w:val="22"/>
          <w:szCs w:val="24"/>
          <w:lang w:val="es-AR"/>
        </w:rPr>
        <w:t>💊</w:t>
      </w:r>
      <w:r w:rsidR="00595183" w:rsidRPr="00595183">
        <w:rPr>
          <w:rFonts w:ascii="Times New Roman" w:hAnsi="Times New Roman" w:cs="Times New Roman"/>
          <w:sz w:val="22"/>
          <w:szCs w:val="24"/>
          <w:lang w:val="es-AR"/>
        </w:rPr>
        <w:t xml:space="preserve"> </w:t>
      </w:r>
      <w:r w:rsidR="00595183" w:rsidRPr="008019E1">
        <w:rPr>
          <w:rFonts w:ascii="Times New Roman" w:hAnsi="Times New Roman" w:cs="Times New Roman"/>
          <w:sz w:val="22"/>
          <w:szCs w:val="24"/>
        </w:rPr>
        <w:t>El sistema debe permitir registrar, modificar, eliminar y consultar medicamentos.</w:t>
      </w:r>
      <w:r w:rsidR="00595183" w:rsidRPr="008019E1">
        <w:rPr>
          <w:rFonts w:ascii="Times New Roman" w:hAnsi="Times New Roman" w:cs="Times New Roman"/>
          <w:sz w:val="22"/>
          <w:szCs w:val="24"/>
        </w:rPr>
        <w:br/>
      </w:r>
      <w:r w:rsidR="00595183" w:rsidRPr="008019E1">
        <w:rPr>
          <w:rFonts w:ascii="Segoe UI Emoji" w:hAnsi="Segoe UI Emoji" w:cs="Segoe UI Emoji"/>
          <w:sz w:val="22"/>
          <w:szCs w:val="24"/>
        </w:rPr>
        <w:t>💊</w:t>
      </w:r>
      <w:r w:rsidR="00595183" w:rsidRPr="008019E1">
        <w:rPr>
          <w:rFonts w:ascii="Times New Roman" w:hAnsi="Times New Roman" w:cs="Times New Roman"/>
          <w:sz w:val="22"/>
          <w:szCs w:val="24"/>
        </w:rPr>
        <w:t xml:space="preserve"> Cada medicamento debe</w:t>
      </w:r>
      <w:r w:rsidR="002E1C3B">
        <w:rPr>
          <w:rFonts w:ascii="Times New Roman" w:hAnsi="Times New Roman" w:cs="Times New Roman"/>
          <w:sz w:val="22"/>
          <w:szCs w:val="24"/>
        </w:rPr>
        <w:t xml:space="preserve"> Tener</w:t>
      </w:r>
      <w:r w:rsidR="00595183" w:rsidRPr="008019E1">
        <w:rPr>
          <w:rFonts w:ascii="Times New Roman" w:hAnsi="Times New Roman" w:cs="Times New Roman"/>
          <w:sz w:val="22"/>
          <w:szCs w:val="24"/>
        </w:rPr>
        <w:t>: código, nombre, cantidad en stock, lote, precio y</w:t>
      </w:r>
      <w:r w:rsidR="002E1C3B">
        <w:rPr>
          <w:rFonts w:ascii="Times New Roman" w:hAnsi="Times New Roman" w:cs="Times New Roman"/>
          <w:sz w:val="22"/>
          <w:szCs w:val="24"/>
        </w:rPr>
        <w:t xml:space="preserve"> </w:t>
      </w:r>
      <w:r w:rsidR="00595183" w:rsidRPr="008019E1">
        <w:rPr>
          <w:rFonts w:ascii="Times New Roman" w:hAnsi="Times New Roman" w:cs="Times New Roman"/>
          <w:sz w:val="22"/>
          <w:szCs w:val="24"/>
        </w:rPr>
        <w:t>fecha de vencimiento.</w:t>
      </w:r>
      <w:r w:rsidR="00595183" w:rsidRPr="008019E1">
        <w:rPr>
          <w:rFonts w:ascii="Times New Roman" w:hAnsi="Times New Roman" w:cs="Times New Roman"/>
          <w:sz w:val="22"/>
          <w:szCs w:val="24"/>
        </w:rPr>
        <w:br/>
      </w:r>
      <w:r w:rsidR="00595183" w:rsidRPr="008019E1">
        <w:rPr>
          <w:rFonts w:ascii="Segoe UI Emoji" w:hAnsi="Segoe UI Emoji" w:cs="Segoe UI Emoji"/>
          <w:sz w:val="22"/>
          <w:szCs w:val="24"/>
        </w:rPr>
        <w:t>💊</w:t>
      </w:r>
      <w:r w:rsidR="00595183" w:rsidRPr="008019E1">
        <w:rPr>
          <w:rFonts w:ascii="Times New Roman" w:hAnsi="Times New Roman" w:cs="Times New Roman"/>
          <w:sz w:val="22"/>
          <w:szCs w:val="24"/>
        </w:rPr>
        <w:t xml:space="preserve"> El sistema debe generar una alerta cuando un medicamento esté por debajo del stock mínimo.</w:t>
      </w:r>
    </w:p>
    <w:p w14:paraId="148FE782" w14:textId="1B99F6FA" w:rsidR="008019E1" w:rsidRPr="008019E1" w:rsidRDefault="008019E1" w:rsidP="00595183">
      <w:pPr>
        <w:rPr>
          <w:rFonts w:ascii="Times New Roman" w:hAnsi="Times New Roman" w:cs="Times New Roman"/>
          <w:sz w:val="22"/>
          <w:szCs w:val="24"/>
        </w:rPr>
      </w:pPr>
      <w:r w:rsidRPr="008019E1">
        <w:rPr>
          <w:rFonts w:ascii="Times New Roman" w:hAnsi="Times New Roman" w:cs="Times New Roman"/>
          <w:b/>
          <w:bCs/>
          <w:sz w:val="22"/>
          <w:szCs w:val="24"/>
        </w:rPr>
        <w:t>Gestión de ventas</w:t>
      </w:r>
    </w:p>
    <w:p w14:paraId="1874C18A" w14:textId="45A83F31" w:rsidR="00595183" w:rsidRDefault="00595183" w:rsidP="00595183">
      <w:pPr>
        <w:rPr>
          <w:rFonts w:ascii="Times New Roman" w:hAnsi="Times New Roman" w:cs="Times New Roman"/>
          <w:sz w:val="22"/>
          <w:szCs w:val="24"/>
        </w:rPr>
      </w:pPr>
      <w:r w:rsidRPr="008019E1">
        <w:rPr>
          <w:rFonts w:ascii="Segoe UI Emoji" w:hAnsi="Segoe UI Emoji" w:cs="Segoe UI Emoji"/>
          <w:sz w:val="22"/>
          <w:szCs w:val="24"/>
        </w:rPr>
        <w:lastRenderedPageBreak/>
        <w:t>🛒</w:t>
      </w:r>
      <w:r w:rsidRPr="008019E1">
        <w:rPr>
          <w:rFonts w:ascii="Times New Roman" w:hAnsi="Times New Roman" w:cs="Times New Roman"/>
          <w:sz w:val="22"/>
          <w:szCs w:val="24"/>
        </w:rPr>
        <w:t xml:space="preserve"> El sistema debe permitir registrar ventas, especificando cliente, medicamento, cantidad y método de pago.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🛒</w:t>
      </w:r>
      <w:r w:rsidRPr="008019E1">
        <w:rPr>
          <w:rFonts w:ascii="Times New Roman" w:hAnsi="Times New Roman" w:cs="Times New Roman"/>
          <w:sz w:val="22"/>
          <w:szCs w:val="24"/>
        </w:rPr>
        <w:t xml:space="preserve"> Debe calcular automáticamente el monto total de la compra y aplicar descuentos según la obra social del cliente.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🛒</w:t>
      </w:r>
      <w:r w:rsidRPr="008019E1">
        <w:rPr>
          <w:rFonts w:ascii="Times New Roman" w:hAnsi="Times New Roman" w:cs="Times New Roman"/>
          <w:sz w:val="22"/>
          <w:szCs w:val="24"/>
        </w:rPr>
        <w:t xml:space="preserve"> Al confirmar la venta, el sistema debe descontar automáticamente el stock de los medicamentos vendidos.</w:t>
      </w:r>
    </w:p>
    <w:p w14:paraId="0B0D8FC7" w14:textId="3C325011" w:rsidR="008019E1" w:rsidRPr="008019E1" w:rsidRDefault="008019E1" w:rsidP="00595183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8019E1">
        <w:rPr>
          <w:rFonts w:ascii="Times New Roman" w:hAnsi="Times New Roman" w:cs="Times New Roman"/>
          <w:b/>
          <w:bCs/>
          <w:sz w:val="22"/>
          <w:szCs w:val="24"/>
        </w:rPr>
        <w:t>Gestión de clientes</w:t>
      </w:r>
    </w:p>
    <w:p w14:paraId="23FC3BDC" w14:textId="377E32DD" w:rsidR="00595183" w:rsidRDefault="00595183" w:rsidP="00595183">
      <w:pPr>
        <w:rPr>
          <w:rFonts w:ascii="Times New Roman" w:hAnsi="Times New Roman" w:cs="Times New Roman"/>
          <w:sz w:val="22"/>
          <w:szCs w:val="24"/>
        </w:rPr>
      </w:pPr>
      <w:r w:rsidRPr="008019E1">
        <w:rPr>
          <w:rFonts w:ascii="Segoe UI Emoji" w:hAnsi="Segoe UI Emoji" w:cs="Segoe UI Emoji"/>
          <w:sz w:val="22"/>
          <w:szCs w:val="24"/>
        </w:rPr>
        <w:t>👤</w:t>
      </w:r>
      <w:r w:rsidRPr="008019E1">
        <w:rPr>
          <w:rFonts w:ascii="Times New Roman" w:hAnsi="Times New Roman" w:cs="Times New Roman"/>
          <w:sz w:val="22"/>
          <w:szCs w:val="24"/>
        </w:rPr>
        <w:t xml:space="preserve"> El sistema debe permitir registrar, modificar, eliminar y consultar clientes.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👤</w:t>
      </w:r>
      <w:r w:rsidRPr="008019E1">
        <w:rPr>
          <w:rFonts w:ascii="Times New Roman" w:hAnsi="Times New Roman" w:cs="Times New Roman"/>
          <w:sz w:val="22"/>
          <w:szCs w:val="24"/>
        </w:rPr>
        <w:t xml:space="preserve"> Cada cliente debe estar asociado a una obra social y a un plan específico.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👤</w:t>
      </w:r>
      <w:r w:rsidRPr="008019E1">
        <w:rPr>
          <w:rFonts w:ascii="Times New Roman" w:hAnsi="Times New Roman" w:cs="Times New Roman"/>
          <w:sz w:val="22"/>
          <w:szCs w:val="24"/>
        </w:rPr>
        <w:t xml:space="preserve"> Debe permitir buscar clientes por nombre, apellido o número de documento.</w:t>
      </w:r>
    </w:p>
    <w:p w14:paraId="6F403F3F" w14:textId="50DBCED1" w:rsidR="008019E1" w:rsidRPr="008019E1" w:rsidRDefault="008019E1" w:rsidP="00595183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8019E1">
        <w:rPr>
          <w:rFonts w:ascii="Times New Roman" w:hAnsi="Times New Roman" w:cs="Times New Roman"/>
          <w:b/>
          <w:bCs/>
          <w:sz w:val="22"/>
          <w:szCs w:val="24"/>
        </w:rPr>
        <w:t>Gestión de obras sociales</w:t>
      </w:r>
    </w:p>
    <w:p w14:paraId="27D30C30" w14:textId="2AC38FC3" w:rsidR="00595183" w:rsidRDefault="00595183" w:rsidP="00595183">
      <w:pPr>
        <w:rPr>
          <w:rFonts w:ascii="Times New Roman" w:hAnsi="Times New Roman" w:cs="Times New Roman"/>
          <w:sz w:val="22"/>
          <w:szCs w:val="24"/>
        </w:rPr>
      </w:pPr>
      <w:r w:rsidRPr="008019E1">
        <w:rPr>
          <w:rFonts w:ascii="Segoe UI Emoji" w:hAnsi="Segoe UI Emoji" w:cs="Segoe UI Emoji"/>
          <w:sz w:val="22"/>
          <w:szCs w:val="24"/>
        </w:rPr>
        <w:t>🏥</w:t>
      </w:r>
      <w:r w:rsidRPr="008019E1">
        <w:rPr>
          <w:rFonts w:ascii="Times New Roman" w:hAnsi="Times New Roman" w:cs="Times New Roman"/>
          <w:sz w:val="22"/>
          <w:szCs w:val="24"/>
        </w:rPr>
        <w:t xml:space="preserve"> El sistema debe permitir registrar y administrar las obras sociales disponibles.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🏥</w:t>
      </w:r>
      <w:r w:rsidRPr="008019E1">
        <w:rPr>
          <w:rFonts w:ascii="Times New Roman" w:hAnsi="Times New Roman" w:cs="Times New Roman"/>
          <w:sz w:val="22"/>
          <w:szCs w:val="24"/>
        </w:rPr>
        <w:t xml:space="preserve"> Debe asociar cada cliente a una obra social y su respectivo plan.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🏥</w:t>
      </w:r>
      <w:r w:rsidRPr="008019E1">
        <w:rPr>
          <w:rFonts w:ascii="Times New Roman" w:hAnsi="Times New Roman" w:cs="Times New Roman"/>
          <w:sz w:val="22"/>
          <w:szCs w:val="24"/>
        </w:rPr>
        <w:t xml:space="preserve"> Al realizar una venta, el sistema debe aplicar automáticamente el descuento correspondiente según la obra social del cliente.</w:t>
      </w:r>
    </w:p>
    <w:p w14:paraId="51757DA5" w14:textId="0B38C4F2" w:rsidR="008019E1" w:rsidRPr="008019E1" w:rsidRDefault="008019E1" w:rsidP="00595183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8019E1">
        <w:rPr>
          <w:rFonts w:ascii="Times New Roman" w:hAnsi="Times New Roman" w:cs="Times New Roman"/>
          <w:b/>
          <w:bCs/>
          <w:sz w:val="22"/>
          <w:szCs w:val="24"/>
        </w:rPr>
        <w:t>Seguridad y control de usuarios</w:t>
      </w:r>
    </w:p>
    <w:p w14:paraId="2FEB2895" w14:textId="79B560A0" w:rsidR="00595183" w:rsidRDefault="008019E1" w:rsidP="00595183">
      <w:pPr>
        <w:rPr>
          <w:rFonts w:ascii="Times New Roman" w:hAnsi="Times New Roman" w:cs="Times New Roman"/>
          <w:sz w:val="22"/>
          <w:szCs w:val="24"/>
        </w:rPr>
      </w:pPr>
      <w:r w:rsidRPr="008019E1">
        <w:rPr>
          <w:rFonts w:ascii="Segoe UI Emoji" w:hAnsi="Segoe UI Emoji" w:cs="Segoe UI Emoji"/>
          <w:sz w:val="22"/>
          <w:szCs w:val="24"/>
        </w:rPr>
        <w:t>🔐</w:t>
      </w:r>
      <w:r w:rsidRPr="008019E1">
        <w:rPr>
          <w:rFonts w:ascii="Times New Roman" w:hAnsi="Times New Roman" w:cs="Times New Roman"/>
          <w:sz w:val="22"/>
          <w:szCs w:val="24"/>
        </w:rPr>
        <w:t xml:space="preserve"> El sistema debe contar con un módulo de inicio de sesión con usuario y contraseña.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🔐</w:t>
      </w:r>
      <w:r w:rsidRPr="008019E1">
        <w:rPr>
          <w:rFonts w:ascii="Times New Roman" w:hAnsi="Times New Roman" w:cs="Times New Roman"/>
          <w:sz w:val="22"/>
          <w:szCs w:val="24"/>
        </w:rPr>
        <w:t xml:space="preserve"> Debe haber diferentes niveles de acceso según el tipo de usuario (</w:t>
      </w:r>
      <w:proofErr w:type="spellStart"/>
      <w:r w:rsidRPr="008019E1">
        <w:rPr>
          <w:rFonts w:ascii="Times New Roman" w:hAnsi="Times New Roman" w:cs="Times New Roman"/>
          <w:sz w:val="22"/>
          <w:szCs w:val="24"/>
        </w:rPr>
        <w:t>Ej</w:t>
      </w:r>
      <w:proofErr w:type="spellEnd"/>
      <w:r w:rsidRPr="008019E1">
        <w:rPr>
          <w:rFonts w:ascii="Times New Roman" w:hAnsi="Times New Roman" w:cs="Times New Roman"/>
          <w:sz w:val="22"/>
          <w:szCs w:val="24"/>
        </w:rPr>
        <w:t>: administrador y empleado).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🔐</w:t>
      </w:r>
      <w:r w:rsidRPr="008019E1">
        <w:rPr>
          <w:rFonts w:ascii="Times New Roman" w:hAnsi="Times New Roman" w:cs="Times New Roman"/>
          <w:sz w:val="22"/>
          <w:szCs w:val="24"/>
        </w:rPr>
        <w:t xml:space="preserve"> Solo los administradores pueden modificar precios o eliminar registros.</w:t>
      </w:r>
    </w:p>
    <w:p w14:paraId="360EBEE8" w14:textId="3858019A" w:rsidR="008019E1" w:rsidRPr="008019E1" w:rsidRDefault="008019E1" w:rsidP="00595183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8019E1">
        <w:rPr>
          <w:rFonts w:ascii="Times New Roman" w:hAnsi="Times New Roman" w:cs="Times New Roman"/>
          <w:b/>
          <w:bCs/>
          <w:sz w:val="22"/>
          <w:szCs w:val="24"/>
        </w:rPr>
        <w:t>Reportes y estadísticas</w:t>
      </w:r>
    </w:p>
    <w:p w14:paraId="30F16610" w14:textId="1ADD0B9F" w:rsidR="008019E1" w:rsidRPr="00C5599F" w:rsidRDefault="008019E1" w:rsidP="008019E1">
      <w:pPr>
        <w:rPr>
          <w:rFonts w:ascii="Times New Roman" w:hAnsi="Times New Roman" w:cs="Times New Roman"/>
          <w:sz w:val="22"/>
          <w:szCs w:val="24"/>
        </w:rPr>
      </w:pPr>
      <w:r w:rsidRPr="008019E1">
        <w:rPr>
          <w:rFonts w:ascii="Segoe UI Emoji" w:hAnsi="Segoe UI Emoji" w:cs="Segoe UI Emoji"/>
          <w:sz w:val="22"/>
          <w:szCs w:val="24"/>
        </w:rPr>
        <w:t>📊</w:t>
      </w:r>
      <w:r w:rsidRPr="008019E1">
        <w:rPr>
          <w:rFonts w:ascii="Times New Roman" w:hAnsi="Times New Roman" w:cs="Times New Roman"/>
          <w:sz w:val="22"/>
          <w:szCs w:val="24"/>
        </w:rPr>
        <w:t xml:space="preserve"> El sistema debe generar reportes de ventas diarias, semanales y mensuales.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📊</w:t>
      </w:r>
      <w:r w:rsidRPr="008019E1">
        <w:rPr>
          <w:rFonts w:ascii="Times New Roman" w:hAnsi="Times New Roman" w:cs="Times New Roman"/>
          <w:sz w:val="22"/>
          <w:szCs w:val="24"/>
        </w:rPr>
        <w:t xml:space="preserve"> Debe permitir exportar reportes en formato PDF o Excel.</w:t>
      </w:r>
      <w:r w:rsidRPr="008019E1">
        <w:rPr>
          <w:rFonts w:ascii="Times New Roman" w:hAnsi="Times New Roman" w:cs="Times New Roman"/>
          <w:sz w:val="22"/>
          <w:szCs w:val="24"/>
        </w:rPr>
        <w:br/>
      </w:r>
      <w:r w:rsidRPr="008019E1">
        <w:rPr>
          <w:rFonts w:ascii="Segoe UI Emoji" w:hAnsi="Segoe UI Emoji" w:cs="Segoe UI Emoji"/>
          <w:sz w:val="22"/>
          <w:szCs w:val="24"/>
        </w:rPr>
        <w:t>📊</w:t>
      </w:r>
      <w:r w:rsidRPr="008019E1">
        <w:rPr>
          <w:rFonts w:ascii="Times New Roman" w:hAnsi="Times New Roman" w:cs="Times New Roman"/>
          <w:sz w:val="22"/>
          <w:szCs w:val="24"/>
        </w:rPr>
        <w:t xml:space="preserve"> Se debe poder consultar el historial de compras de cada cliente</w:t>
      </w:r>
      <w:r>
        <w:rPr>
          <w:rFonts w:ascii="Times New Roman" w:hAnsi="Times New Roman" w:cs="Times New Roman"/>
          <w:sz w:val="22"/>
          <w:szCs w:val="24"/>
        </w:rPr>
        <w:t>.</w:t>
      </w:r>
    </w:p>
    <w:p w14:paraId="03C6AD2F" w14:textId="7D9DF8CA" w:rsidR="00595183" w:rsidRDefault="008019E1" w:rsidP="00595183">
      <w:pPr>
        <w:spacing w:line="276" w:lineRule="auto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Requerimientos de usabilidad</w:t>
      </w:r>
    </w:p>
    <w:p w14:paraId="6BB4D4A7" w14:textId="77777777" w:rsidR="008019E1" w:rsidRDefault="008019E1" w:rsidP="00595183">
      <w:pPr>
        <w:spacing w:line="276" w:lineRule="auto"/>
        <w:rPr>
          <w:rFonts w:ascii="Times New Roman" w:hAnsi="Times New Roman" w:cs="Times New Roman"/>
          <w:sz w:val="22"/>
        </w:rPr>
      </w:pPr>
      <w:r w:rsidRPr="008019E1">
        <w:rPr>
          <w:rFonts w:ascii="Segoe UI Emoji" w:hAnsi="Segoe UI Emoji" w:cs="Segoe UI Emoji"/>
          <w:sz w:val="22"/>
        </w:rPr>
        <w:t>📌</w:t>
      </w:r>
      <w:r w:rsidRPr="008019E1">
        <w:rPr>
          <w:rFonts w:ascii="Times New Roman" w:hAnsi="Times New Roman" w:cs="Times New Roman"/>
          <w:sz w:val="22"/>
        </w:rPr>
        <w:t xml:space="preserve"> El sistema debe contar con una interfaz intuitiva y fácil de usar para empleados sin conocimientos técnicos avanzados.</w:t>
      </w:r>
    </w:p>
    <w:p w14:paraId="3F19F802" w14:textId="77777777" w:rsidR="008019E1" w:rsidRPr="008019E1" w:rsidRDefault="008019E1" w:rsidP="008019E1">
      <w:pPr>
        <w:spacing w:line="276" w:lineRule="auto"/>
        <w:rPr>
          <w:rFonts w:ascii="Times New Roman" w:hAnsi="Times New Roman" w:cs="Times New Roman"/>
          <w:b/>
          <w:bCs/>
          <w:sz w:val="22"/>
          <w:lang w:val="es-AR"/>
        </w:rPr>
      </w:pPr>
      <w:r w:rsidRPr="008019E1">
        <w:rPr>
          <w:rFonts w:ascii="Times New Roman" w:hAnsi="Times New Roman" w:cs="Times New Roman"/>
          <w:b/>
          <w:bCs/>
          <w:sz w:val="22"/>
          <w:lang w:val="es-AR"/>
        </w:rPr>
        <w:t>Requerimientos de Compatibilidad</w:t>
      </w:r>
    </w:p>
    <w:p w14:paraId="624C3127" w14:textId="77777777" w:rsidR="008019E1" w:rsidRPr="008019E1" w:rsidRDefault="008019E1" w:rsidP="008019E1">
      <w:pPr>
        <w:spacing w:line="276" w:lineRule="auto"/>
        <w:rPr>
          <w:rFonts w:ascii="Times New Roman" w:hAnsi="Times New Roman" w:cs="Times New Roman"/>
          <w:sz w:val="22"/>
          <w:lang w:val="es-AR"/>
        </w:rPr>
      </w:pPr>
      <w:r w:rsidRPr="008019E1">
        <w:rPr>
          <w:rFonts w:ascii="Segoe UI Emoji" w:hAnsi="Segoe UI Emoji" w:cs="Segoe UI Emoji"/>
          <w:sz w:val="22"/>
          <w:lang w:val="es-AR"/>
        </w:rPr>
        <w:t>🛠️</w:t>
      </w:r>
      <w:r w:rsidRPr="008019E1">
        <w:rPr>
          <w:rFonts w:ascii="Times New Roman" w:hAnsi="Times New Roman" w:cs="Times New Roman"/>
          <w:sz w:val="22"/>
          <w:lang w:val="es-AR"/>
        </w:rPr>
        <w:t xml:space="preserve"> El software debe ser compatible con Windows 10 y versiones superiores.</w:t>
      </w:r>
    </w:p>
    <w:p w14:paraId="2DB226D4" w14:textId="4A279611" w:rsidR="008019E1" w:rsidRPr="008019E1" w:rsidRDefault="008019E1" w:rsidP="00595183">
      <w:pPr>
        <w:spacing w:line="276" w:lineRule="auto"/>
        <w:rPr>
          <w:rFonts w:ascii="Times New Roman" w:hAnsi="Times New Roman" w:cs="Times New Roman"/>
          <w:sz w:val="22"/>
        </w:rPr>
      </w:pPr>
      <w:r w:rsidRPr="008019E1">
        <w:rPr>
          <w:rFonts w:ascii="Times New Roman" w:hAnsi="Times New Roman" w:cs="Times New Roman"/>
          <w:sz w:val="22"/>
        </w:rPr>
        <w:br/>
      </w:r>
    </w:p>
    <w:p w14:paraId="1B966E28" w14:textId="77777777" w:rsidR="00595183" w:rsidRPr="00595183" w:rsidRDefault="00595183" w:rsidP="00595183">
      <w:pPr>
        <w:spacing w:line="276" w:lineRule="auto"/>
        <w:ind w:left="360"/>
        <w:rPr>
          <w:rFonts w:ascii="Times New Roman" w:hAnsi="Times New Roman" w:cs="Times New Roman"/>
          <w:sz w:val="22"/>
        </w:rPr>
      </w:pPr>
    </w:p>
    <w:p w14:paraId="6B778BE7" w14:textId="24286F9D" w:rsidR="006F54B9" w:rsidRPr="006A059D" w:rsidRDefault="00EB74B2" w:rsidP="004E5265">
      <w:pPr>
        <w:pStyle w:val="Ttulo2"/>
        <w:numPr>
          <w:ilvl w:val="0"/>
          <w:numId w:val="30"/>
        </w:numPr>
        <w:spacing w:line="276" w:lineRule="auto"/>
        <w:rPr>
          <w:sz w:val="28"/>
        </w:rPr>
      </w:pPr>
      <w:bookmarkStart w:id="11" w:name="_Alcance_del_proyecto"/>
      <w:bookmarkStart w:id="12" w:name="_Toc201660094"/>
      <w:bookmarkEnd w:id="11"/>
      <w:r w:rsidRPr="006A059D">
        <w:rPr>
          <w:sz w:val="28"/>
        </w:rPr>
        <w:t>Alcance</w:t>
      </w:r>
      <w:r w:rsidR="006A059D" w:rsidRPr="006A059D">
        <w:rPr>
          <w:sz w:val="28"/>
        </w:rPr>
        <w:t xml:space="preserve"> del proyecto</w:t>
      </w:r>
      <w:bookmarkEnd w:id="12"/>
    </w:p>
    <w:p w14:paraId="643F19E5" w14:textId="0A808047" w:rsidR="006F54B9" w:rsidRPr="00176964" w:rsidRDefault="008019E1" w:rsidP="009157BC">
      <w:pPr>
        <w:spacing w:line="276" w:lineRule="auto"/>
        <w:rPr>
          <w:rFonts w:ascii="Times New Roman" w:hAnsi="Times New Roman" w:cs="Times New Roman"/>
          <w:sz w:val="22"/>
        </w:rPr>
      </w:pPr>
      <w:r w:rsidRPr="008019E1">
        <w:rPr>
          <w:rFonts w:ascii="Times New Roman" w:hAnsi="Times New Roman" w:cs="Times New Roman"/>
          <w:b/>
          <w:bCs/>
          <w:sz w:val="22"/>
        </w:rPr>
        <w:t>Gestión de medicamentos</w:t>
      </w:r>
      <w:r w:rsidRPr="008019E1">
        <w:rPr>
          <w:rFonts w:ascii="Times New Roman" w:hAnsi="Times New Roman" w:cs="Times New Roman"/>
          <w:sz w:val="22"/>
        </w:rPr>
        <w:t>: Registrar, modificar, eliminar y consultar medicamentos.</w:t>
      </w:r>
      <w:r w:rsidRPr="008019E1">
        <w:rPr>
          <w:rFonts w:ascii="Times New Roman" w:hAnsi="Times New Roman" w:cs="Times New Roman"/>
          <w:sz w:val="22"/>
        </w:rPr>
        <w:br/>
      </w:r>
      <w:r w:rsidRPr="008019E1">
        <w:rPr>
          <w:rFonts w:ascii="Times New Roman" w:hAnsi="Times New Roman" w:cs="Times New Roman"/>
          <w:b/>
          <w:bCs/>
          <w:sz w:val="22"/>
        </w:rPr>
        <w:t>Gestión de ventas</w:t>
      </w:r>
      <w:r w:rsidRPr="008019E1">
        <w:rPr>
          <w:rFonts w:ascii="Times New Roman" w:hAnsi="Times New Roman" w:cs="Times New Roman"/>
          <w:sz w:val="22"/>
        </w:rPr>
        <w:t>: Registrar ventas aplicando descuentos por obra social y generando comprobantes.</w:t>
      </w:r>
      <w:r w:rsidRPr="008019E1">
        <w:rPr>
          <w:rFonts w:ascii="Times New Roman" w:hAnsi="Times New Roman" w:cs="Times New Roman"/>
          <w:sz w:val="22"/>
        </w:rPr>
        <w:br/>
      </w:r>
      <w:r w:rsidRPr="008019E1">
        <w:rPr>
          <w:rFonts w:ascii="Times New Roman" w:hAnsi="Times New Roman" w:cs="Times New Roman"/>
          <w:b/>
          <w:bCs/>
          <w:sz w:val="22"/>
        </w:rPr>
        <w:lastRenderedPageBreak/>
        <w:t>Gestión de clientes</w:t>
      </w:r>
      <w:r w:rsidRPr="008019E1">
        <w:rPr>
          <w:rFonts w:ascii="Times New Roman" w:hAnsi="Times New Roman" w:cs="Times New Roman"/>
          <w:sz w:val="22"/>
        </w:rPr>
        <w:t>: Registrar clientes con su respectiva obra social y plan.</w:t>
      </w:r>
      <w:r w:rsidRPr="008019E1">
        <w:rPr>
          <w:rFonts w:ascii="Times New Roman" w:hAnsi="Times New Roman" w:cs="Times New Roman"/>
          <w:sz w:val="22"/>
        </w:rPr>
        <w:br/>
      </w:r>
      <w:r w:rsidRPr="008019E1">
        <w:rPr>
          <w:rFonts w:ascii="Times New Roman" w:hAnsi="Times New Roman" w:cs="Times New Roman"/>
          <w:b/>
          <w:bCs/>
          <w:sz w:val="22"/>
        </w:rPr>
        <w:t>Gestión de stock</w:t>
      </w:r>
      <w:r w:rsidRPr="008019E1">
        <w:rPr>
          <w:rFonts w:ascii="Times New Roman" w:hAnsi="Times New Roman" w:cs="Times New Roman"/>
          <w:sz w:val="22"/>
        </w:rPr>
        <w:t>: Controlar el inventario y generar alertas cuando un medicamento esté por debajo del mínimo.</w:t>
      </w:r>
      <w:r w:rsidRPr="008019E1">
        <w:rPr>
          <w:rFonts w:ascii="Times New Roman" w:hAnsi="Times New Roman" w:cs="Times New Roman"/>
          <w:sz w:val="22"/>
        </w:rPr>
        <w:br/>
      </w:r>
      <w:r w:rsidRPr="008019E1">
        <w:rPr>
          <w:rFonts w:ascii="Times New Roman" w:hAnsi="Times New Roman" w:cs="Times New Roman"/>
          <w:b/>
          <w:bCs/>
          <w:sz w:val="22"/>
        </w:rPr>
        <w:t>Seguridad y usuarios</w:t>
      </w:r>
      <w:r w:rsidRPr="008019E1">
        <w:rPr>
          <w:rFonts w:ascii="Times New Roman" w:hAnsi="Times New Roman" w:cs="Times New Roman"/>
          <w:sz w:val="22"/>
        </w:rPr>
        <w:t>: Implementar roles de usuario con distintos niveles de acceso.</w:t>
      </w:r>
      <w:r w:rsidRPr="008019E1">
        <w:rPr>
          <w:rFonts w:ascii="Times New Roman" w:hAnsi="Times New Roman" w:cs="Times New Roman"/>
          <w:sz w:val="22"/>
        </w:rPr>
        <w:br/>
      </w:r>
      <w:r w:rsidRPr="008019E1">
        <w:rPr>
          <w:rFonts w:ascii="Times New Roman" w:hAnsi="Times New Roman" w:cs="Times New Roman"/>
          <w:b/>
          <w:bCs/>
          <w:sz w:val="22"/>
        </w:rPr>
        <w:t>Reportes</w:t>
      </w:r>
      <w:r w:rsidRPr="008019E1">
        <w:rPr>
          <w:rFonts w:ascii="Times New Roman" w:hAnsi="Times New Roman" w:cs="Times New Roman"/>
          <w:sz w:val="22"/>
        </w:rPr>
        <w:t>: Generar reportes de ventas y stock en formato PDF o Excel.</w:t>
      </w:r>
    </w:p>
    <w:p w14:paraId="04E66753" w14:textId="77777777" w:rsidR="008019E1" w:rsidRPr="008019E1" w:rsidRDefault="008019E1" w:rsidP="008019E1">
      <w:pPr>
        <w:spacing w:line="276" w:lineRule="auto"/>
        <w:rPr>
          <w:rFonts w:ascii="Times New Roman" w:hAnsi="Times New Roman" w:cs="Times New Roman"/>
          <w:b/>
          <w:bCs/>
          <w:sz w:val="22"/>
          <w:lang w:val="es-AR"/>
        </w:rPr>
      </w:pPr>
      <w:r w:rsidRPr="008019E1">
        <w:rPr>
          <w:rFonts w:ascii="Times New Roman" w:hAnsi="Times New Roman" w:cs="Times New Roman"/>
          <w:b/>
          <w:bCs/>
          <w:sz w:val="22"/>
          <w:lang w:val="es-AR"/>
        </w:rPr>
        <w:t>Exclusiones (Funcionalidades que no estarán en la versión actual)</w:t>
      </w:r>
    </w:p>
    <w:p w14:paraId="16168B56" w14:textId="095E6D15" w:rsidR="008019E1" w:rsidRPr="008019E1" w:rsidRDefault="008019E1" w:rsidP="008019E1">
      <w:pPr>
        <w:spacing w:line="276" w:lineRule="auto"/>
        <w:rPr>
          <w:rFonts w:ascii="Times New Roman" w:hAnsi="Times New Roman" w:cs="Times New Roman"/>
          <w:sz w:val="22"/>
          <w:lang w:val="es-AR"/>
        </w:rPr>
      </w:pPr>
      <w:r w:rsidRPr="008019E1">
        <w:rPr>
          <w:rFonts w:ascii="Times New Roman" w:hAnsi="Times New Roman" w:cs="Times New Roman"/>
          <w:sz w:val="22"/>
          <w:lang w:val="es-AR"/>
        </w:rPr>
        <w:t xml:space="preserve"> </w:t>
      </w:r>
      <w:r w:rsidRPr="008019E1">
        <w:rPr>
          <w:rFonts w:ascii="Times New Roman" w:hAnsi="Times New Roman" w:cs="Times New Roman"/>
          <w:b/>
          <w:bCs/>
          <w:sz w:val="22"/>
          <w:lang w:val="es-AR"/>
        </w:rPr>
        <w:t>Venta online</w:t>
      </w:r>
      <w:r w:rsidRPr="008019E1">
        <w:rPr>
          <w:rFonts w:ascii="Times New Roman" w:hAnsi="Times New Roman" w:cs="Times New Roman"/>
          <w:sz w:val="22"/>
          <w:lang w:val="es-AR"/>
        </w:rPr>
        <w:t>: El sistema solo funcionará en la farmacia, sin integración con plataformas de venta online.</w:t>
      </w:r>
      <w:r w:rsidRPr="008019E1">
        <w:rPr>
          <w:rFonts w:ascii="Times New Roman" w:hAnsi="Times New Roman" w:cs="Times New Roman"/>
          <w:sz w:val="22"/>
          <w:lang w:val="es-AR"/>
        </w:rPr>
        <w:br/>
        <w:t xml:space="preserve"> </w:t>
      </w:r>
      <w:r w:rsidRPr="008019E1">
        <w:rPr>
          <w:rFonts w:ascii="Times New Roman" w:hAnsi="Times New Roman" w:cs="Times New Roman"/>
          <w:b/>
          <w:bCs/>
          <w:sz w:val="22"/>
          <w:lang w:val="es-AR"/>
        </w:rPr>
        <w:t>Entrega a domicilio</w:t>
      </w:r>
      <w:r w:rsidRPr="008019E1">
        <w:rPr>
          <w:rFonts w:ascii="Times New Roman" w:hAnsi="Times New Roman" w:cs="Times New Roman"/>
          <w:sz w:val="22"/>
          <w:lang w:val="es-AR"/>
        </w:rPr>
        <w:t>: No se contempla la opción de coordinar envíos desde el sistema.</w:t>
      </w:r>
      <w:r w:rsidRPr="008019E1">
        <w:rPr>
          <w:rFonts w:ascii="Times New Roman" w:hAnsi="Times New Roman" w:cs="Times New Roman"/>
          <w:sz w:val="22"/>
          <w:lang w:val="es-AR"/>
        </w:rPr>
        <w:br/>
        <w:t xml:space="preserve"> </w:t>
      </w:r>
      <w:r w:rsidRPr="008019E1">
        <w:rPr>
          <w:rFonts w:ascii="Times New Roman" w:hAnsi="Times New Roman" w:cs="Times New Roman"/>
          <w:b/>
          <w:bCs/>
          <w:sz w:val="22"/>
          <w:lang w:val="es-AR"/>
        </w:rPr>
        <w:t>Facturación electrónica</w:t>
      </w:r>
      <w:r w:rsidRPr="008019E1">
        <w:rPr>
          <w:rFonts w:ascii="Times New Roman" w:hAnsi="Times New Roman" w:cs="Times New Roman"/>
          <w:sz w:val="22"/>
          <w:lang w:val="es-AR"/>
        </w:rPr>
        <w:t>: No se integrará con AFIP ni con otros sistemas de facturación digital.</w:t>
      </w:r>
      <w:r w:rsidRPr="008019E1">
        <w:rPr>
          <w:rFonts w:ascii="Times New Roman" w:hAnsi="Times New Roman" w:cs="Times New Roman"/>
          <w:sz w:val="22"/>
          <w:lang w:val="es-AR"/>
        </w:rPr>
        <w:br/>
        <w:t xml:space="preserve"> </w:t>
      </w:r>
      <w:r w:rsidRPr="008019E1">
        <w:rPr>
          <w:rFonts w:ascii="Times New Roman" w:hAnsi="Times New Roman" w:cs="Times New Roman"/>
          <w:b/>
          <w:bCs/>
          <w:sz w:val="22"/>
          <w:lang w:val="es-AR"/>
        </w:rPr>
        <w:t>Integración con WhatsApp o SMS</w:t>
      </w:r>
      <w:r w:rsidRPr="008019E1">
        <w:rPr>
          <w:rFonts w:ascii="Times New Roman" w:hAnsi="Times New Roman" w:cs="Times New Roman"/>
          <w:sz w:val="22"/>
          <w:lang w:val="es-AR"/>
        </w:rPr>
        <w:t>: No se enviarán notificaciones a clientes sobre promociones o vencimientos de recetas.</w:t>
      </w:r>
      <w:r w:rsidRPr="008019E1">
        <w:rPr>
          <w:rFonts w:ascii="Times New Roman" w:hAnsi="Times New Roman" w:cs="Times New Roman"/>
          <w:sz w:val="22"/>
          <w:lang w:val="es-AR"/>
        </w:rPr>
        <w:br/>
        <w:t xml:space="preserve"> </w:t>
      </w:r>
      <w:r w:rsidRPr="008019E1">
        <w:rPr>
          <w:rFonts w:ascii="Times New Roman" w:hAnsi="Times New Roman" w:cs="Times New Roman"/>
          <w:b/>
          <w:bCs/>
          <w:sz w:val="22"/>
          <w:lang w:val="es-AR"/>
        </w:rPr>
        <w:t>Módulo de inteligencia artificial</w:t>
      </w:r>
      <w:r w:rsidRPr="008019E1">
        <w:rPr>
          <w:rFonts w:ascii="Times New Roman" w:hAnsi="Times New Roman" w:cs="Times New Roman"/>
          <w:sz w:val="22"/>
          <w:lang w:val="es-AR"/>
        </w:rPr>
        <w:t>: No se implementarán sugerencias automatizadas de compra o predicción de stock.</w:t>
      </w:r>
      <w:r w:rsidR="005E251B">
        <w:rPr>
          <w:rFonts w:ascii="Times New Roman" w:hAnsi="Times New Roman" w:cs="Times New Roman"/>
          <w:sz w:val="22"/>
          <w:lang w:val="es-AR"/>
        </w:rPr>
        <w:br/>
      </w:r>
    </w:p>
    <w:p w14:paraId="7230C440" w14:textId="77777777" w:rsidR="008159A0" w:rsidRPr="00176964" w:rsidRDefault="008159A0" w:rsidP="009157BC">
      <w:pPr>
        <w:spacing w:line="276" w:lineRule="auto"/>
        <w:rPr>
          <w:rFonts w:ascii="Times New Roman" w:hAnsi="Times New Roman" w:cs="Times New Roman"/>
          <w:sz w:val="22"/>
        </w:rPr>
      </w:pPr>
    </w:p>
    <w:p w14:paraId="136BC6DF" w14:textId="7D45B0AC" w:rsidR="006F54B9" w:rsidRDefault="002C077D" w:rsidP="002E1C3B">
      <w:pPr>
        <w:pStyle w:val="Ttulo2"/>
        <w:numPr>
          <w:ilvl w:val="0"/>
          <w:numId w:val="30"/>
        </w:numPr>
        <w:rPr>
          <w:sz w:val="28"/>
          <w:szCs w:val="22"/>
        </w:rPr>
      </w:pPr>
      <w:bookmarkStart w:id="13" w:name="_Registro_de_interesados"/>
      <w:bookmarkStart w:id="14" w:name="_Toc201660095"/>
      <w:bookmarkEnd w:id="13"/>
      <w:r w:rsidRPr="002C077D">
        <w:rPr>
          <w:sz w:val="28"/>
          <w:szCs w:val="22"/>
        </w:rPr>
        <w:t>Registro de interesados</w:t>
      </w:r>
      <w:bookmarkEnd w:id="14"/>
    </w:p>
    <w:p w14:paraId="0BDC810F" w14:textId="77777777" w:rsidR="002C077D" w:rsidRPr="002C077D" w:rsidRDefault="002C077D" w:rsidP="002C077D">
      <w:pPr>
        <w:rPr>
          <w:rFonts w:ascii="Times New Roman" w:hAnsi="Times New Roman" w:cs="Times New Roman"/>
          <w:sz w:val="22"/>
          <w:szCs w:val="22"/>
        </w:rPr>
      </w:pPr>
      <w:r>
        <w:t xml:space="preserve">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0"/>
        <w:gridCol w:w="1488"/>
        <w:gridCol w:w="1402"/>
        <w:gridCol w:w="1313"/>
        <w:gridCol w:w="1476"/>
        <w:gridCol w:w="1170"/>
        <w:gridCol w:w="1426"/>
        <w:gridCol w:w="925"/>
      </w:tblGrid>
      <w:tr w:rsidR="00647BA1" w14:paraId="75AA0064" w14:textId="1EA623C3" w:rsidTr="00647BA1">
        <w:tc>
          <w:tcPr>
            <w:tcW w:w="1696" w:type="dxa"/>
            <w:shd w:val="clear" w:color="auto" w:fill="BFBFBF" w:themeFill="background1" w:themeFillShade="BF"/>
          </w:tcPr>
          <w:p w14:paraId="4DC89D01" w14:textId="716BA11C" w:rsidR="002C077D" w:rsidRPr="002C077D" w:rsidRDefault="002C077D" w:rsidP="002C077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C07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37" w:type="dxa"/>
            <w:shd w:val="clear" w:color="auto" w:fill="BFBFBF" w:themeFill="background1" w:themeFillShade="BF"/>
          </w:tcPr>
          <w:p w14:paraId="243C11F9" w14:textId="25F17808" w:rsidR="002C077D" w:rsidRPr="002C077D" w:rsidRDefault="002C077D" w:rsidP="002C077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C07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Organización</w:t>
            </w:r>
          </w:p>
        </w:tc>
        <w:tc>
          <w:tcPr>
            <w:tcW w:w="1390" w:type="dxa"/>
            <w:shd w:val="clear" w:color="auto" w:fill="BFBFBF" w:themeFill="background1" w:themeFillShade="BF"/>
          </w:tcPr>
          <w:p w14:paraId="2F8A326F" w14:textId="17AC2514" w:rsidR="002C077D" w:rsidRPr="002C077D" w:rsidRDefault="002C077D" w:rsidP="002C077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C07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Localización</w:t>
            </w:r>
          </w:p>
        </w:tc>
        <w:tc>
          <w:tcPr>
            <w:tcW w:w="1353" w:type="dxa"/>
            <w:shd w:val="clear" w:color="auto" w:fill="BFBFBF" w:themeFill="background1" w:themeFillShade="BF"/>
          </w:tcPr>
          <w:p w14:paraId="63BD8FE8" w14:textId="69E16D66" w:rsidR="002C077D" w:rsidRPr="002C077D" w:rsidRDefault="002C077D" w:rsidP="002C077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C07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Rol en el proyecto</w:t>
            </w:r>
          </w:p>
        </w:tc>
        <w:tc>
          <w:tcPr>
            <w:tcW w:w="1522" w:type="dxa"/>
            <w:shd w:val="clear" w:color="auto" w:fill="BFBFBF" w:themeFill="background1" w:themeFillShade="BF"/>
          </w:tcPr>
          <w:p w14:paraId="7A46B156" w14:textId="51103298" w:rsidR="002C077D" w:rsidRPr="002C077D" w:rsidRDefault="002C077D" w:rsidP="002C077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C07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Expectativas</w:t>
            </w:r>
          </w:p>
        </w:tc>
        <w:tc>
          <w:tcPr>
            <w:tcW w:w="1160" w:type="dxa"/>
            <w:shd w:val="clear" w:color="auto" w:fill="BFBFBF" w:themeFill="background1" w:themeFillShade="BF"/>
          </w:tcPr>
          <w:p w14:paraId="050E2C54" w14:textId="3A695A06" w:rsidR="002C077D" w:rsidRPr="002C077D" w:rsidRDefault="002C077D" w:rsidP="002C077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C07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Influencia</w:t>
            </w:r>
          </w:p>
        </w:tc>
        <w:tc>
          <w:tcPr>
            <w:tcW w:w="1414" w:type="dxa"/>
            <w:shd w:val="clear" w:color="auto" w:fill="BFBFBF" w:themeFill="background1" w:themeFillShade="BF"/>
          </w:tcPr>
          <w:p w14:paraId="0BC73E34" w14:textId="0DB196F7" w:rsidR="002C077D" w:rsidRPr="002C077D" w:rsidRDefault="002C077D" w:rsidP="002C077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C07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Clasificación</w:t>
            </w:r>
          </w:p>
        </w:tc>
        <w:tc>
          <w:tcPr>
            <w:tcW w:w="918" w:type="dxa"/>
            <w:shd w:val="clear" w:color="auto" w:fill="BFBFBF" w:themeFill="background1" w:themeFillShade="BF"/>
          </w:tcPr>
          <w:p w14:paraId="66B6B5BF" w14:textId="792233F0" w:rsidR="002C077D" w:rsidRPr="002C077D" w:rsidRDefault="002C077D" w:rsidP="002C077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C07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Actitud</w:t>
            </w:r>
          </w:p>
        </w:tc>
      </w:tr>
      <w:tr w:rsidR="00647BA1" w14:paraId="30CA066E" w14:textId="0A674C49" w:rsidTr="00647BA1">
        <w:tc>
          <w:tcPr>
            <w:tcW w:w="1696" w:type="dxa"/>
          </w:tcPr>
          <w:p w14:paraId="15DE02AD" w14:textId="4DB69ABB" w:rsidR="002C077D" w:rsidRPr="00647BA1" w:rsidRDefault="002C077D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Ricardo Ricchieri (dueño)</w:t>
            </w:r>
          </w:p>
        </w:tc>
        <w:tc>
          <w:tcPr>
            <w:tcW w:w="1337" w:type="dxa"/>
          </w:tcPr>
          <w:p w14:paraId="0119748D" w14:textId="5B98B710" w:rsidR="002C077D" w:rsidRPr="00647BA1" w:rsidRDefault="002C077D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Farmacia Ricchieri</w:t>
            </w:r>
          </w:p>
        </w:tc>
        <w:tc>
          <w:tcPr>
            <w:tcW w:w="1390" w:type="dxa"/>
          </w:tcPr>
          <w:p w14:paraId="4899068F" w14:textId="2C9D71B9" w:rsidR="002C077D" w:rsidRPr="00647BA1" w:rsidRDefault="002C077D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San Nicolas</w:t>
            </w:r>
          </w:p>
        </w:tc>
        <w:tc>
          <w:tcPr>
            <w:tcW w:w="1353" w:type="dxa"/>
          </w:tcPr>
          <w:p w14:paraId="319D84C7" w14:textId="053D7BD7" w:rsidR="002C077D" w:rsidRPr="00647BA1" w:rsidRDefault="002C077D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Cliente principal del sistema</w:t>
            </w:r>
          </w:p>
        </w:tc>
        <w:tc>
          <w:tcPr>
            <w:tcW w:w="1522" w:type="dxa"/>
          </w:tcPr>
          <w:p w14:paraId="02FB89A8" w14:textId="26B42FBD" w:rsidR="002C077D" w:rsidRPr="00647BA1" w:rsidRDefault="002C077D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Un sistema estable, fácil de usar y con control de stock eficiente</w:t>
            </w:r>
          </w:p>
        </w:tc>
        <w:tc>
          <w:tcPr>
            <w:tcW w:w="1160" w:type="dxa"/>
          </w:tcPr>
          <w:p w14:paraId="06DCB0D3" w14:textId="2F20A2F8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Alta</w:t>
            </w:r>
          </w:p>
        </w:tc>
        <w:tc>
          <w:tcPr>
            <w:tcW w:w="1414" w:type="dxa"/>
          </w:tcPr>
          <w:p w14:paraId="5B784A5F" w14:textId="16187F10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Externo</w:t>
            </w:r>
          </w:p>
        </w:tc>
        <w:tc>
          <w:tcPr>
            <w:tcW w:w="918" w:type="dxa"/>
          </w:tcPr>
          <w:p w14:paraId="37E65593" w14:textId="3002203F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Apoyo</w:t>
            </w:r>
          </w:p>
        </w:tc>
      </w:tr>
      <w:tr w:rsidR="00647BA1" w14:paraId="0A7FE38B" w14:textId="1A6DC611" w:rsidTr="00647BA1">
        <w:tc>
          <w:tcPr>
            <w:tcW w:w="1696" w:type="dxa"/>
          </w:tcPr>
          <w:p w14:paraId="5165720B" w14:textId="59F56E18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Empleados de la farmacia</w:t>
            </w:r>
          </w:p>
        </w:tc>
        <w:tc>
          <w:tcPr>
            <w:tcW w:w="1337" w:type="dxa"/>
          </w:tcPr>
          <w:p w14:paraId="3BD4DFCC" w14:textId="3DBA150D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Farmacia Ricchieri</w:t>
            </w:r>
          </w:p>
        </w:tc>
        <w:tc>
          <w:tcPr>
            <w:tcW w:w="1390" w:type="dxa"/>
          </w:tcPr>
          <w:p w14:paraId="709A59BE" w14:textId="59D4E7AD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San Nicolas</w:t>
            </w:r>
          </w:p>
        </w:tc>
        <w:tc>
          <w:tcPr>
            <w:tcW w:w="1353" w:type="dxa"/>
          </w:tcPr>
          <w:p w14:paraId="6C71B68C" w14:textId="7765FA10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Usuarios del sistema</w:t>
            </w:r>
          </w:p>
        </w:tc>
        <w:tc>
          <w:tcPr>
            <w:tcW w:w="1522" w:type="dxa"/>
          </w:tcPr>
          <w:p w14:paraId="617501AF" w14:textId="57F2A6AC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Interfaz intuitiva y rápida para registrar ventas y stock</w:t>
            </w:r>
          </w:p>
        </w:tc>
        <w:tc>
          <w:tcPr>
            <w:tcW w:w="1160" w:type="dxa"/>
          </w:tcPr>
          <w:p w14:paraId="60CE74E8" w14:textId="666F49B1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Media</w:t>
            </w:r>
          </w:p>
        </w:tc>
        <w:tc>
          <w:tcPr>
            <w:tcW w:w="1414" w:type="dxa"/>
          </w:tcPr>
          <w:p w14:paraId="6B67DC6B" w14:textId="4CE3384E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Externo</w:t>
            </w:r>
          </w:p>
        </w:tc>
        <w:tc>
          <w:tcPr>
            <w:tcW w:w="918" w:type="dxa"/>
          </w:tcPr>
          <w:p w14:paraId="00542F9B" w14:textId="3A60BF73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Apoyo</w:t>
            </w:r>
          </w:p>
        </w:tc>
      </w:tr>
      <w:tr w:rsidR="00647BA1" w14:paraId="0CAD64FA" w14:textId="38B2EDFA" w:rsidTr="00647BA1">
        <w:tc>
          <w:tcPr>
            <w:tcW w:w="1696" w:type="dxa"/>
          </w:tcPr>
          <w:p w14:paraId="30B0EAAE" w14:textId="77777777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Lucas Zambiazzo</w:t>
            </w:r>
          </w:p>
          <w:p w14:paraId="674909E9" w14:textId="7AC1CB67" w:rsidR="00647BA1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(Desarrollador)</w:t>
            </w:r>
          </w:p>
        </w:tc>
        <w:tc>
          <w:tcPr>
            <w:tcW w:w="1337" w:type="dxa"/>
          </w:tcPr>
          <w:p w14:paraId="780E153F" w14:textId="72998418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UTN</w:t>
            </w:r>
          </w:p>
        </w:tc>
        <w:tc>
          <w:tcPr>
            <w:tcW w:w="1390" w:type="dxa"/>
          </w:tcPr>
          <w:p w14:paraId="4F51F76A" w14:textId="48F98263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San Nicolas</w:t>
            </w:r>
          </w:p>
        </w:tc>
        <w:tc>
          <w:tcPr>
            <w:tcW w:w="1353" w:type="dxa"/>
          </w:tcPr>
          <w:p w14:paraId="168D7C25" w14:textId="058A7C6E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Programador del sistema</w:t>
            </w:r>
          </w:p>
        </w:tc>
        <w:tc>
          <w:tcPr>
            <w:tcW w:w="1522" w:type="dxa"/>
          </w:tcPr>
          <w:p w14:paraId="4CE05ABA" w14:textId="101BDA69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Cumplir con los requerimientos y entregar el producto funcional</w:t>
            </w:r>
          </w:p>
        </w:tc>
        <w:tc>
          <w:tcPr>
            <w:tcW w:w="1160" w:type="dxa"/>
          </w:tcPr>
          <w:p w14:paraId="56056FC1" w14:textId="03A3904E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Alta</w:t>
            </w:r>
          </w:p>
        </w:tc>
        <w:tc>
          <w:tcPr>
            <w:tcW w:w="1414" w:type="dxa"/>
          </w:tcPr>
          <w:p w14:paraId="299D2551" w14:textId="0ADABCA9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Interno</w:t>
            </w:r>
          </w:p>
        </w:tc>
        <w:tc>
          <w:tcPr>
            <w:tcW w:w="918" w:type="dxa"/>
          </w:tcPr>
          <w:p w14:paraId="43607127" w14:textId="317526A6" w:rsidR="002C077D" w:rsidRPr="00647BA1" w:rsidRDefault="00647BA1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7BA1">
              <w:rPr>
                <w:rFonts w:ascii="Times New Roman" w:hAnsi="Times New Roman" w:cs="Times New Roman"/>
                <w:sz w:val="20"/>
              </w:rPr>
              <w:t>Apoyo</w:t>
            </w:r>
          </w:p>
        </w:tc>
      </w:tr>
      <w:tr w:rsidR="00C5599F" w14:paraId="29AA6F85" w14:textId="77777777" w:rsidTr="00647BA1">
        <w:tc>
          <w:tcPr>
            <w:tcW w:w="1696" w:type="dxa"/>
          </w:tcPr>
          <w:p w14:paraId="2EDFA60D" w14:textId="38363D3C" w:rsidR="00C5599F" w:rsidRPr="00647BA1" w:rsidRDefault="00C5599F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Pablo Audoglio (Profesor titular)</w:t>
            </w:r>
          </w:p>
        </w:tc>
        <w:tc>
          <w:tcPr>
            <w:tcW w:w="1337" w:type="dxa"/>
          </w:tcPr>
          <w:p w14:paraId="54F1FE03" w14:textId="754CEA0D" w:rsidR="00C5599F" w:rsidRPr="00647BA1" w:rsidRDefault="00C5599F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UTN</w:t>
            </w:r>
          </w:p>
        </w:tc>
        <w:tc>
          <w:tcPr>
            <w:tcW w:w="1390" w:type="dxa"/>
          </w:tcPr>
          <w:p w14:paraId="62AAA941" w14:textId="0EEEAE99" w:rsidR="00C5599F" w:rsidRPr="00647BA1" w:rsidRDefault="00C5599F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San Nicolas</w:t>
            </w:r>
          </w:p>
        </w:tc>
        <w:tc>
          <w:tcPr>
            <w:tcW w:w="1353" w:type="dxa"/>
          </w:tcPr>
          <w:p w14:paraId="482C1F98" w14:textId="0FFC69C4" w:rsidR="00C5599F" w:rsidRPr="00647BA1" w:rsidRDefault="00C5599F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Evaluador del proyecto</w:t>
            </w:r>
          </w:p>
        </w:tc>
        <w:tc>
          <w:tcPr>
            <w:tcW w:w="1522" w:type="dxa"/>
          </w:tcPr>
          <w:p w14:paraId="5FC4E328" w14:textId="7561ED95" w:rsidR="00C5599F" w:rsidRPr="00647BA1" w:rsidRDefault="00C5599F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C5599F">
              <w:rPr>
                <w:rFonts w:ascii="Times New Roman" w:hAnsi="Times New Roman" w:cs="Times New Roman"/>
                <w:sz w:val="20"/>
              </w:rPr>
              <w:t>Que el proyecto cumpla con estándares académicos y técnicos</w:t>
            </w:r>
          </w:p>
        </w:tc>
        <w:tc>
          <w:tcPr>
            <w:tcW w:w="1160" w:type="dxa"/>
          </w:tcPr>
          <w:p w14:paraId="1F4B66AD" w14:textId="72E7BA7F" w:rsidR="00C5599F" w:rsidRPr="00647BA1" w:rsidRDefault="00C5599F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Alta</w:t>
            </w:r>
          </w:p>
        </w:tc>
        <w:tc>
          <w:tcPr>
            <w:tcW w:w="1414" w:type="dxa"/>
          </w:tcPr>
          <w:p w14:paraId="2AAEB8F7" w14:textId="4340015E" w:rsidR="00C5599F" w:rsidRPr="00647BA1" w:rsidRDefault="00C5599F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Interno</w:t>
            </w:r>
          </w:p>
        </w:tc>
        <w:tc>
          <w:tcPr>
            <w:tcW w:w="918" w:type="dxa"/>
          </w:tcPr>
          <w:p w14:paraId="0BFAA577" w14:textId="20954DF9" w:rsidR="00C5599F" w:rsidRPr="00647BA1" w:rsidRDefault="00C5599F" w:rsidP="00647BA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Neutral</w:t>
            </w:r>
          </w:p>
        </w:tc>
      </w:tr>
    </w:tbl>
    <w:p w14:paraId="39FB95DA" w14:textId="5D61CC03" w:rsidR="002C077D" w:rsidRPr="002C077D" w:rsidRDefault="002C077D" w:rsidP="002C077D">
      <w:pPr>
        <w:rPr>
          <w:rFonts w:ascii="Times New Roman" w:hAnsi="Times New Roman" w:cs="Times New Roman"/>
          <w:sz w:val="22"/>
          <w:szCs w:val="22"/>
        </w:rPr>
      </w:pPr>
    </w:p>
    <w:p w14:paraId="1D55FC8A" w14:textId="4B7BE0D8" w:rsidR="002C077D" w:rsidRDefault="002C077D" w:rsidP="002C077D"/>
    <w:p w14:paraId="078796C0" w14:textId="77777777" w:rsidR="002C077D" w:rsidRPr="002C077D" w:rsidRDefault="002C077D" w:rsidP="002C077D"/>
    <w:p w14:paraId="291A6F00" w14:textId="6E2944DB" w:rsidR="006F54B9" w:rsidRDefault="006F54B9"/>
    <w:p w14:paraId="76212D36" w14:textId="52C1FB51" w:rsidR="006F54B9" w:rsidRDefault="00C5599F" w:rsidP="002E1C3B">
      <w:pPr>
        <w:pStyle w:val="Ttulo2"/>
        <w:numPr>
          <w:ilvl w:val="0"/>
          <w:numId w:val="30"/>
        </w:numPr>
        <w:rPr>
          <w:sz w:val="28"/>
          <w:szCs w:val="22"/>
        </w:rPr>
      </w:pPr>
      <w:bookmarkStart w:id="15" w:name="_Criterios_de_Aceptación"/>
      <w:bookmarkStart w:id="16" w:name="_Toc201660096"/>
      <w:bookmarkEnd w:id="15"/>
      <w:r w:rsidRPr="00C5599F">
        <w:rPr>
          <w:sz w:val="28"/>
          <w:szCs w:val="22"/>
        </w:rPr>
        <w:lastRenderedPageBreak/>
        <w:t>Criterios de Aceptación del Producto</w:t>
      </w:r>
      <w:bookmarkEnd w:id="16"/>
    </w:p>
    <w:p w14:paraId="652AF636" w14:textId="33BB7760" w:rsidR="007E2328" w:rsidRPr="007E2328" w:rsidRDefault="007E2328" w:rsidP="007E2328">
      <w:p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ESPECIFICACIONES DE RENDIMIENTO, TECNOLOGIA, FUNCIONALIDAD QUE DEBEN CUMPLIRSE PARA QUE SE ACEPTE EL PRODUCTO DEL PROYECTO</w:t>
      </w:r>
    </w:p>
    <w:p w14:paraId="485758A0" w14:textId="4301E13B" w:rsidR="0039085F" w:rsidRPr="007E2328" w:rsidRDefault="0039085F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Funcionalidad: El sistema debe permit</w:t>
      </w:r>
      <w:r w:rsidR="007E2328" w:rsidRPr="007E2328">
        <w:rPr>
          <w:rFonts w:ascii="Times New Roman" w:hAnsi="Times New Roman" w:cs="Times New Roman"/>
          <w:sz w:val="22"/>
          <w:szCs w:val="24"/>
        </w:rPr>
        <w:t>ir registrar ventas, gestionar stock y administrar clientes</w:t>
      </w:r>
    </w:p>
    <w:p w14:paraId="0728F860" w14:textId="7757A0D3" w:rsidR="007E2328" w:rsidRPr="007E2328" w:rsidRDefault="007E232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Rendimiento: Las consultas de stock no deben tardar más de 2 segundos</w:t>
      </w:r>
    </w:p>
    <w:p w14:paraId="57078A1F" w14:textId="153904AD" w:rsidR="007E2328" w:rsidRPr="007E2328" w:rsidRDefault="007E232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Compatibilidad: Debe funcionar en Windows con SQL Server:</w:t>
      </w:r>
    </w:p>
    <w:p w14:paraId="75709998" w14:textId="6A38061A" w:rsidR="007E2328" w:rsidRPr="007E2328" w:rsidRDefault="007E232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Usabilidad: La interfaz debe ser intuitiva para empleados sin experiencia técnica.</w:t>
      </w:r>
    </w:p>
    <w:p w14:paraId="2E69BC36" w14:textId="40DA8EAE" w:rsidR="007E2328" w:rsidRPr="007E2328" w:rsidRDefault="007E232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Seguridad: Acceso restringido por roles de usuario (administrador, empleado)</w:t>
      </w:r>
    </w:p>
    <w:p w14:paraId="71556619" w14:textId="77777777" w:rsidR="00C5599F" w:rsidRPr="00C5599F" w:rsidRDefault="00C5599F" w:rsidP="00C5599F"/>
    <w:p w14:paraId="03B464AD" w14:textId="0AF153A0" w:rsidR="006F54B9" w:rsidRDefault="007E2328" w:rsidP="002E1C3B">
      <w:pPr>
        <w:pStyle w:val="Ttulo2"/>
        <w:numPr>
          <w:ilvl w:val="0"/>
          <w:numId w:val="30"/>
        </w:numPr>
        <w:rPr>
          <w:sz w:val="28"/>
          <w:szCs w:val="22"/>
        </w:rPr>
      </w:pPr>
      <w:bookmarkStart w:id="17" w:name="_Supuestos_del_Proyecto"/>
      <w:bookmarkStart w:id="18" w:name="_Toc201660097"/>
      <w:bookmarkEnd w:id="17"/>
      <w:r w:rsidRPr="007E2328">
        <w:rPr>
          <w:sz w:val="28"/>
          <w:szCs w:val="22"/>
        </w:rPr>
        <w:t>Supuestos del Proyecto</w:t>
      </w:r>
      <w:bookmarkEnd w:id="18"/>
    </w:p>
    <w:p w14:paraId="5A2B7A53" w14:textId="1A7D0504" w:rsidR="007E2328" w:rsidRPr="007E2328" w:rsidRDefault="007E2328" w:rsidP="007E2328">
      <w:pPr>
        <w:rPr>
          <w:rFonts w:ascii="Times New Roman" w:hAnsi="Times New Roman" w:cs="Times New Roman"/>
          <w:sz w:val="20"/>
          <w:szCs w:val="22"/>
        </w:rPr>
      </w:pPr>
      <w:r w:rsidRPr="007E2328">
        <w:rPr>
          <w:rFonts w:ascii="Times New Roman" w:hAnsi="Times New Roman" w:cs="Times New Roman"/>
          <w:sz w:val="20"/>
          <w:szCs w:val="22"/>
        </w:rPr>
        <w:t>FACTORES QUE PARA PROPÓSITOS DE LA PLANIFICACIÓN DEL PROYECTO SE CONSIDERAN VERDADEROS.</w:t>
      </w:r>
    </w:p>
    <w:p w14:paraId="17630288" w14:textId="6573C17C" w:rsidR="007E2328" w:rsidRPr="007E2328" w:rsidRDefault="007E232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Se cuenta con una base de datos SQL Server instalada</w:t>
      </w:r>
    </w:p>
    <w:p w14:paraId="3DDA034A" w14:textId="604D2B37" w:rsidR="007E2328" w:rsidRPr="007E2328" w:rsidRDefault="007E232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La farmacia tiene computadoras con Windows 10 o superior</w:t>
      </w:r>
    </w:p>
    <w:p w14:paraId="4044690D" w14:textId="3FFF608E" w:rsidR="007E2328" w:rsidRPr="007E2328" w:rsidRDefault="007E232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Los empleados recibirán una capacitación básica para el uso del sistema</w:t>
      </w:r>
    </w:p>
    <w:p w14:paraId="75DD4D1C" w14:textId="73C556D6" w:rsidR="006F54B9" w:rsidRPr="007E2328" w:rsidRDefault="007E232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Se espera que la farmacia disponga de internet para futuras actualizaciones</w:t>
      </w:r>
    </w:p>
    <w:p w14:paraId="45E413C6" w14:textId="13C3AAF2" w:rsidR="006F54B9" w:rsidRDefault="007E2328" w:rsidP="002E1C3B">
      <w:pPr>
        <w:pStyle w:val="Ttulo2"/>
        <w:numPr>
          <w:ilvl w:val="0"/>
          <w:numId w:val="30"/>
        </w:numPr>
        <w:rPr>
          <w:sz w:val="28"/>
          <w:szCs w:val="22"/>
        </w:rPr>
      </w:pPr>
      <w:bookmarkStart w:id="19" w:name="_Restricciones_del_Proyecto"/>
      <w:bookmarkStart w:id="20" w:name="_Toc201660098"/>
      <w:bookmarkEnd w:id="19"/>
      <w:r w:rsidRPr="007E2328">
        <w:rPr>
          <w:sz w:val="28"/>
          <w:szCs w:val="22"/>
        </w:rPr>
        <w:t>Restricciones del Proyecto</w:t>
      </w:r>
      <w:bookmarkEnd w:id="20"/>
    </w:p>
    <w:p w14:paraId="3BB11B71" w14:textId="2BAE7729" w:rsidR="007E2328" w:rsidRPr="007E2328" w:rsidRDefault="007E2328" w:rsidP="007E2328">
      <w:p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Times New Roman" w:hAnsi="Times New Roman" w:cs="Times New Roman"/>
          <w:sz w:val="22"/>
          <w:szCs w:val="24"/>
        </w:rPr>
        <w:t>FACTORES QUE LIMITAN EL RENDIMIENTO DEL PROYECTO, O DE UN PROCESO DEL PROYECTO. PUEDEN APLICAR A LOS OBJETIVOS DEL PROYECTO O A LOS RECURSOS QUE SE EMPLEAN EN EL PROYECTO.</w:t>
      </w:r>
    </w:p>
    <w:p w14:paraId="712656D6" w14:textId="77F932FF" w:rsidR="006F54B9" w:rsidRPr="007E2328" w:rsidRDefault="007E2328">
      <w:pPr>
        <w:rPr>
          <w:rFonts w:ascii="Times New Roman" w:hAnsi="Times New Roman" w:cs="Times New Roman"/>
          <w:sz w:val="22"/>
          <w:szCs w:val="24"/>
        </w:rPr>
      </w:pPr>
      <w:r w:rsidRPr="007E2328">
        <w:rPr>
          <w:rFonts w:ascii="Segoe UI Emoji" w:hAnsi="Segoe UI Emoji" w:cs="Segoe UI Emoji"/>
          <w:sz w:val="22"/>
          <w:szCs w:val="24"/>
        </w:rPr>
        <w:t>🚫</w:t>
      </w:r>
      <w:r w:rsidRPr="007E2328">
        <w:rPr>
          <w:rFonts w:ascii="Times New Roman" w:hAnsi="Times New Roman" w:cs="Times New Roman"/>
          <w:sz w:val="22"/>
          <w:szCs w:val="24"/>
        </w:rPr>
        <w:t xml:space="preserve"> El sistema solo funcionará en equipos con Windows (no compatible con Mac o Linux).</w:t>
      </w:r>
      <w:r w:rsidRPr="007E2328">
        <w:rPr>
          <w:rFonts w:ascii="Times New Roman" w:hAnsi="Times New Roman" w:cs="Times New Roman"/>
          <w:sz w:val="22"/>
          <w:szCs w:val="24"/>
        </w:rPr>
        <w:br/>
      </w:r>
      <w:r w:rsidRPr="007E2328">
        <w:rPr>
          <w:rFonts w:ascii="Segoe UI Emoji" w:hAnsi="Segoe UI Emoji" w:cs="Segoe UI Emoji"/>
          <w:sz w:val="22"/>
          <w:szCs w:val="24"/>
        </w:rPr>
        <w:t>🚫</w:t>
      </w:r>
      <w:r w:rsidRPr="007E2328">
        <w:rPr>
          <w:rFonts w:ascii="Times New Roman" w:hAnsi="Times New Roman" w:cs="Times New Roman"/>
          <w:sz w:val="22"/>
          <w:szCs w:val="24"/>
        </w:rPr>
        <w:t xml:space="preserve"> No incluye facturación electrónica en esta versión.</w:t>
      </w:r>
      <w:r w:rsidRPr="007E2328">
        <w:rPr>
          <w:rFonts w:ascii="Times New Roman" w:hAnsi="Times New Roman" w:cs="Times New Roman"/>
          <w:sz w:val="22"/>
          <w:szCs w:val="24"/>
        </w:rPr>
        <w:br/>
      </w:r>
      <w:r w:rsidRPr="007E2328">
        <w:rPr>
          <w:rFonts w:ascii="Segoe UI Emoji" w:hAnsi="Segoe UI Emoji" w:cs="Segoe UI Emoji"/>
          <w:sz w:val="22"/>
          <w:szCs w:val="24"/>
        </w:rPr>
        <w:t>🚫</w:t>
      </w:r>
      <w:r w:rsidRPr="007E2328">
        <w:rPr>
          <w:rFonts w:ascii="Times New Roman" w:hAnsi="Times New Roman" w:cs="Times New Roman"/>
          <w:sz w:val="22"/>
          <w:szCs w:val="24"/>
        </w:rPr>
        <w:t xml:space="preserve"> No permite ventas en línea, solo en el local físico.</w:t>
      </w:r>
      <w:r w:rsidRPr="007E2328">
        <w:rPr>
          <w:rFonts w:ascii="Times New Roman" w:hAnsi="Times New Roman" w:cs="Times New Roman"/>
          <w:sz w:val="22"/>
          <w:szCs w:val="24"/>
        </w:rPr>
        <w:br/>
      </w:r>
      <w:r w:rsidRPr="007E2328">
        <w:rPr>
          <w:rFonts w:ascii="Segoe UI Emoji" w:hAnsi="Segoe UI Emoji" w:cs="Segoe UI Emoji"/>
          <w:sz w:val="22"/>
          <w:szCs w:val="24"/>
        </w:rPr>
        <w:t>🚫</w:t>
      </w:r>
      <w:r w:rsidRPr="007E2328">
        <w:rPr>
          <w:rFonts w:ascii="Times New Roman" w:hAnsi="Times New Roman" w:cs="Times New Roman"/>
          <w:sz w:val="22"/>
          <w:szCs w:val="24"/>
        </w:rPr>
        <w:t xml:space="preserve"> Se debe desarrollar con Visual Basic y SQL Server, sin posibilidad de cambiar tecnologías.</w:t>
      </w:r>
    </w:p>
    <w:p w14:paraId="66DE4959" w14:textId="395CBF6A" w:rsidR="006F54B9" w:rsidRDefault="00183E31" w:rsidP="002E1C3B">
      <w:pPr>
        <w:pStyle w:val="Ttulo2"/>
        <w:numPr>
          <w:ilvl w:val="0"/>
          <w:numId w:val="30"/>
        </w:numPr>
        <w:rPr>
          <w:sz w:val="28"/>
          <w:szCs w:val="22"/>
        </w:rPr>
      </w:pPr>
      <w:bookmarkStart w:id="21" w:name="_Iteraciones_del_Proyecto"/>
      <w:bookmarkStart w:id="22" w:name="_Toc201660099"/>
      <w:bookmarkEnd w:id="21"/>
      <w:r w:rsidRPr="00183E31">
        <w:rPr>
          <w:sz w:val="28"/>
          <w:szCs w:val="22"/>
        </w:rPr>
        <w:t>Iteraciones del Proyecto</w:t>
      </w:r>
      <w:bookmarkEnd w:id="22"/>
    </w:p>
    <w:p w14:paraId="4163FB02" w14:textId="79F822BD" w:rsidR="00183E31" w:rsidRPr="00183E31" w:rsidRDefault="00183E31" w:rsidP="00183E31">
      <w:pPr>
        <w:rPr>
          <w:sz w:val="24"/>
          <w:szCs w:val="28"/>
        </w:rPr>
      </w:pPr>
      <w:r>
        <w:rPr>
          <w:sz w:val="24"/>
          <w:szCs w:val="28"/>
        </w:rPr>
        <w:t>I</w:t>
      </w:r>
      <w:r w:rsidRPr="00183E31">
        <w:rPr>
          <w:sz w:val="24"/>
          <w:szCs w:val="28"/>
        </w:rPr>
        <w:t>teración para la gestión de clientes y obras sociales</w:t>
      </w:r>
    </w:p>
    <w:p w14:paraId="0959C677" w14:textId="6667CB9E" w:rsidR="00183E31" w:rsidRPr="00183E31" w:rsidRDefault="00183E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4"/>
        </w:rPr>
      </w:pPr>
      <w:r w:rsidRPr="00183E31">
        <w:rPr>
          <w:rFonts w:ascii="Times New Roman" w:hAnsi="Times New Roman" w:cs="Times New Roman"/>
          <w:sz w:val="22"/>
          <w:szCs w:val="24"/>
        </w:rPr>
        <w:t>Requerimiento “Core” (gestión de clientes y obras sociales): Este requerimiento abarca las funcionalidades relacionadas con el registro, actualización y manejo de los clientes y sus respectivas obras sociales. Esto incluye:</w:t>
      </w:r>
    </w:p>
    <w:p w14:paraId="5A4452D6" w14:textId="4A357A22" w:rsidR="00183E31" w:rsidRPr="00183E31" w:rsidRDefault="00183E31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2"/>
          <w:szCs w:val="24"/>
        </w:rPr>
      </w:pPr>
      <w:r w:rsidRPr="00183E31">
        <w:rPr>
          <w:rFonts w:ascii="Times New Roman" w:hAnsi="Times New Roman" w:cs="Times New Roman"/>
          <w:sz w:val="22"/>
          <w:szCs w:val="24"/>
        </w:rPr>
        <w:t>Registro de nuevos clientes con su información personal (nombre, apellido, teléfono, mail, dirección, etc.)</w:t>
      </w:r>
    </w:p>
    <w:p w14:paraId="4ED6C1B6" w14:textId="6512997B" w:rsidR="00183E31" w:rsidRPr="00183E31" w:rsidRDefault="00183E31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2"/>
          <w:szCs w:val="24"/>
        </w:rPr>
      </w:pPr>
      <w:r w:rsidRPr="00183E31">
        <w:rPr>
          <w:rFonts w:ascii="Times New Roman" w:hAnsi="Times New Roman" w:cs="Times New Roman"/>
          <w:sz w:val="22"/>
          <w:szCs w:val="24"/>
        </w:rPr>
        <w:t>Asignación de una obra social y plan de obra social para cada cliente.</w:t>
      </w:r>
    </w:p>
    <w:p w14:paraId="61438EAB" w14:textId="172C2E37" w:rsidR="00183E31" w:rsidRPr="00183E31" w:rsidRDefault="00183E31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2"/>
          <w:szCs w:val="24"/>
        </w:rPr>
      </w:pPr>
      <w:r w:rsidRPr="00183E31">
        <w:rPr>
          <w:rFonts w:ascii="Times New Roman" w:hAnsi="Times New Roman" w:cs="Times New Roman"/>
          <w:sz w:val="22"/>
          <w:szCs w:val="24"/>
        </w:rPr>
        <w:t>Actualización de los datos de los clientes (como cambios de obra social, o de su plan, etc.)</w:t>
      </w:r>
    </w:p>
    <w:p w14:paraId="1814835D" w14:textId="77B40522" w:rsidR="00183E31" w:rsidRDefault="00183E31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2"/>
          <w:szCs w:val="24"/>
        </w:rPr>
      </w:pPr>
      <w:r w:rsidRPr="00183E31">
        <w:rPr>
          <w:rFonts w:ascii="Times New Roman" w:hAnsi="Times New Roman" w:cs="Times New Roman"/>
          <w:sz w:val="22"/>
          <w:szCs w:val="24"/>
        </w:rPr>
        <w:t xml:space="preserve">Validación de los datos introducidos (por ejemplo, verificar que el plan de obra social sea válido) </w:t>
      </w:r>
    </w:p>
    <w:p w14:paraId="21694FF8" w14:textId="77777777" w:rsidR="00B16BDB" w:rsidRDefault="00B16BDB" w:rsidP="00B16BDB">
      <w:pPr>
        <w:pStyle w:val="Prrafodelista"/>
        <w:ind w:left="1440"/>
        <w:rPr>
          <w:rFonts w:ascii="Times New Roman" w:hAnsi="Times New Roman" w:cs="Times New Roman"/>
          <w:sz w:val="22"/>
          <w:szCs w:val="24"/>
        </w:rPr>
      </w:pPr>
    </w:p>
    <w:p w14:paraId="70A6B380" w14:textId="032B6CD0" w:rsidR="00BD7623" w:rsidRDefault="00183E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Alcance de la Iteración</w:t>
      </w:r>
      <w:r w:rsidR="00BD7623">
        <w:rPr>
          <w:rFonts w:ascii="Times New Roman" w:hAnsi="Times New Roman" w:cs="Times New Roman"/>
          <w:sz w:val="22"/>
          <w:szCs w:val="24"/>
        </w:rPr>
        <w:t>:</w:t>
      </w:r>
    </w:p>
    <w:p w14:paraId="0D48D687" w14:textId="77777777" w:rsidR="00BD7623" w:rsidRDefault="00BD7623">
      <w:pPr>
        <w:pStyle w:val="Prrafodelista"/>
        <w:numPr>
          <w:ilvl w:val="2"/>
          <w:numId w:val="10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Pantallas necesarias: Implementar las interfaces de usuario para agregar, editar y visualizar clientes.</w:t>
      </w:r>
    </w:p>
    <w:p w14:paraId="1A645D2E" w14:textId="7ACCAB1B" w:rsidR="00BD7623" w:rsidRDefault="00BD7623">
      <w:pPr>
        <w:pStyle w:val="Prrafodelista"/>
        <w:numPr>
          <w:ilvl w:val="4"/>
          <w:numId w:val="11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lastRenderedPageBreak/>
        <w:t>Pantalla de Agregar Cliente: Formulario para ingresar los datos personales del cliente y asignar su obra social y plan</w:t>
      </w:r>
    </w:p>
    <w:p w14:paraId="11B2E6F2" w14:textId="4ED76694" w:rsidR="00BD7623" w:rsidRDefault="00BD7623">
      <w:pPr>
        <w:pStyle w:val="Prrafodelista"/>
        <w:numPr>
          <w:ilvl w:val="4"/>
          <w:numId w:val="11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Pantalla de Editar Cliente: Para modificar los datos del cliente ya registrado</w:t>
      </w:r>
    </w:p>
    <w:p w14:paraId="32DB9B65" w14:textId="3848E886" w:rsidR="00BD7623" w:rsidRDefault="00BD7623">
      <w:pPr>
        <w:pStyle w:val="Prrafodelista"/>
        <w:numPr>
          <w:ilvl w:val="4"/>
          <w:numId w:val="11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Pantalla de Ver Cliente: Para consultar los datos de un cliente con la opción de editar o eliminar.</w:t>
      </w:r>
    </w:p>
    <w:p w14:paraId="596A6578" w14:textId="5A8B3790" w:rsidR="00B16BDB" w:rsidRDefault="00B16BDB">
      <w:pPr>
        <w:pStyle w:val="Prrafodelista"/>
        <w:numPr>
          <w:ilvl w:val="3"/>
          <w:numId w:val="10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Selección de obras sociales y planes: Incluir un sistema de búsqueda o lista desplegable para seleccionar la obra social y su correspondiente plan</w:t>
      </w:r>
    </w:p>
    <w:p w14:paraId="7B252B16" w14:textId="0BF0CD8A" w:rsidR="00B16BDB" w:rsidRPr="00BD7623" w:rsidRDefault="00B16BDB">
      <w:pPr>
        <w:pStyle w:val="Prrafodelista"/>
        <w:numPr>
          <w:ilvl w:val="3"/>
          <w:numId w:val="10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Validación de los datos: Asegurar que todos los campos obligatorios estén completos y que los datos como la obra social y su plan sean válidos.  </w:t>
      </w:r>
    </w:p>
    <w:p w14:paraId="134ABCE2" w14:textId="77777777" w:rsidR="00BD7623" w:rsidRDefault="00BD7623" w:rsidP="00BD7623">
      <w:pPr>
        <w:pStyle w:val="Prrafodelista"/>
        <w:ind w:left="1440"/>
        <w:rPr>
          <w:rFonts w:ascii="Times New Roman" w:hAnsi="Times New Roman" w:cs="Times New Roman"/>
          <w:sz w:val="22"/>
          <w:szCs w:val="24"/>
        </w:rPr>
      </w:pPr>
    </w:p>
    <w:p w14:paraId="4286BBD0" w14:textId="2062C10B" w:rsidR="00BD7623" w:rsidRDefault="00BD762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Duración de la iteración </w:t>
      </w:r>
    </w:p>
    <w:p w14:paraId="4B39C399" w14:textId="4711516A" w:rsidR="00BD7623" w:rsidRDefault="00BD7623" w:rsidP="00BD7623">
      <w:pPr>
        <w:pStyle w:val="Prrafodelista"/>
        <w:rPr>
          <w:rFonts w:ascii="Times New Roman" w:hAnsi="Times New Roman" w:cs="Times New Roman"/>
          <w:sz w:val="22"/>
          <w:szCs w:val="24"/>
        </w:rPr>
      </w:pPr>
      <w:r w:rsidRPr="00BD7623">
        <w:rPr>
          <w:rFonts w:ascii="Times New Roman" w:hAnsi="Times New Roman" w:cs="Times New Roman"/>
          <w:b/>
          <w:bCs/>
          <w:sz w:val="22"/>
          <w:szCs w:val="24"/>
        </w:rPr>
        <w:t>Propuesta de duración</w:t>
      </w:r>
      <w:r w:rsidRPr="00BD7623">
        <w:rPr>
          <w:rFonts w:ascii="Times New Roman" w:hAnsi="Times New Roman" w:cs="Times New Roman"/>
          <w:sz w:val="22"/>
          <w:szCs w:val="24"/>
        </w:rPr>
        <w:t xml:space="preserve">: La iteración se llevará a cabo en un período de </w:t>
      </w:r>
      <w:r w:rsidRPr="00BD7623">
        <w:rPr>
          <w:rFonts w:ascii="Times New Roman" w:hAnsi="Times New Roman" w:cs="Times New Roman"/>
          <w:b/>
          <w:bCs/>
          <w:sz w:val="22"/>
          <w:szCs w:val="24"/>
        </w:rPr>
        <w:t>2-4 semanas</w:t>
      </w:r>
      <w:r w:rsidRPr="00BD7623">
        <w:rPr>
          <w:rFonts w:ascii="Times New Roman" w:hAnsi="Times New Roman" w:cs="Times New Roman"/>
          <w:sz w:val="22"/>
          <w:szCs w:val="24"/>
        </w:rPr>
        <w:t>, dependiendo de la complejidad de la implementación y las pruebas necesarias.</w:t>
      </w:r>
    </w:p>
    <w:p w14:paraId="117E4A75" w14:textId="77777777" w:rsidR="00B16BDB" w:rsidRDefault="00B16BDB" w:rsidP="00BD7623">
      <w:pPr>
        <w:pStyle w:val="Prrafodelista"/>
        <w:rPr>
          <w:rFonts w:ascii="Times New Roman" w:hAnsi="Times New Roman" w:cs="Times New Roman"/>
          <w:sz w:val="22"/>
          <w:szCs w:val="24"/>
        </w:rPr>
      </w:pPr>
    </w:p>
    <w:p w14:paraId="26501442" w14:textId="54F6F3BF" w:rsidR="00BD7623" w:rsidRDefault="00BD762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Entregables de la iteración</w:t>
      </w:r>
    </w:p>
    <w:p w14:paraId="3E1A14CF" w14:textId="2142D061" w:rsidR="00BD7623" w:rsidRDefault="00BD762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Prototipo de la interfaz de usuario: Incluirá las pantallas “Agregar Cliente”, “Editar Cliente”, “Ver Cliente”</w:t>
      </w:r>
    </w:p>
    <w:p w14:paraId="24612775" w14:textId="56FC4B86" w:rsidR="00BD7623" w:rsidRDefault="00BD762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Base de datos: Modelo actualizado de las tablas involucradas, como “</w:t>
      </w:r>
      <w:proofErr w:type="spellStart"/>
      <w:r>
        <w:rPr>
          <w:rFonts w:ascii="Times New Roman" w:hAnsi="Times New Roman" w:cs="Times New Roman"/>
          <w:sz w:val="22"/>
          <w:szCs w:val="24"/>
        </w:rPr>
        <w:t>Clientes_farmacia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y “</w:t>
      </w:r>
      <w:proofErr w:type="spellStart"/>
      <w:r>
        <w:rPr>
          <w:rFonts w:ascii="Times New Roman" w:hAnsi="Times New Roman" w:cs="Times New Roman"/>
          <w:sz w:val="22"/>
          <w:szCs w:val="24"/>
        </w:rPr>
        <w:t>Obras_sociales</w:t>
      </w:r>
      <w:proofErr w:type="spellEnd"/>
      <w:r>
        <w:rPr>
          <w:rFonts w:ascii="Times New Roman" w:hAnsi="Times New Roman" w:cs="Times New Roman"/>
          <w:sz w:val="22"/>
          <w:szCs w:val="24"/>
        </w:rPr>
        <w:t>”</w:t>
      </w:r>
    </w:p>
    <w:p w14:paraId="5FB883C7" w14:textId="73051643" w:rsidR="00BD7623" w:rsidRDefault="00BD762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Código funcional: Implementación de la lógica para agregar, editar y consultar clientes y obras sociales</w:t>
      </w:r>
    </w:p>
    <w:p w14:paraId="45567A20" w14:textId="692EF57F" w:rsidR="009C7564" w:rsidRDefault="00BD762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Pruebas unitarias: Asegurar que la funcionalidad de agregar y editar clientes funciona correctamente</w:t>
      </w:r>
    </w:p>
    <w:p w14:paraId="3F452777" w14:textId="77777777" w:rsidR="009C7564" w:rsidRPr="009C7564" w:rsidRDefault="009C756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2"/>
          <w:szCs w:val="24"/>
        </w:rPr>
      </w:pPr>
    </w:p>
    <w:p w14:paraId="638407FA" w14:textId="4ECD7C4F" w:rsidR="009C7564" w:rsidRDefault="000D1D5B" w:rsidP="002E1C3B">
      <w:pPr>
        <w:pStyle w:val="Ttulo2"/>
        <w:numPr>
          <w:ilvl w:val="0"/>
          <w:numId w:val="30"/>
        </w:numPr>
        <w:rPr>
          <w:sz w:val="28"/>
          <w:szCs w:val="22"/>
        </w:rPr>
      </w:pPr>
      <w:bookmarkStart w:id="23" w:name="_Toc201660100"/>
      <w:r>
        <w:rPr>
          <w:sz w:val="28"/>
          <w:szCs w:val="22"/>
        </w:rPr>
        <w:t>E</w:t>
      </w:r>
      <w:r w:rsidR="009C7564">
        <w:rPr>
          <w:sz w:val="28"/>
          <w:szCs w:val="22"/>
        </w:rPr>
        <w:t>specificación de casos de uso</w:t>
      </w:r>
      <w:bookmarkEnd w:id="23"/>
    </w:p>
    <w:p w14:paraId="65CE9B1C" w14:textId="77777777" w:rsidR="00CF45CB" w:rsidRDefault="00CF45CB" w:rsidP="00CF45CB"/>
    <w:p w14:paraId="31D13BC4" w14:textId="24EBE9AD" w:rsidR="00CF45CB" w:rsidRPr="002E1C3B" w:rsidRDefault="00CF45CB" w:rsidP="00CF45CB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CF45CB">
        <w:rPr>
          <w:rFonts w:ascii="Times New Roman" w:hAnsi="Times New Roman" w:cs="Times New Roman"/>
          <w:b/>
          <w:bCs/>
          <w:sz w:val="22"/>
          <w:szCs w:val="24"/>
        </w:rPr>
        <w:t>CU01: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Realizar Compra</w:t>
      </w:r>
    </w:p>
    <w:p w14:paraId="04F47FB0" w14:textId="4D7FF2B3" w:rsidR="00CF45CB" w:rsidRDefault="00CF45C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2"/>
          <w:szCs w:val="24"/>
        </w:rPr>
      </w:pPr>
      <w:r w:rsidRPr="00CF45CB">
        <w:rPr>
          <w:rFonts w:ascii="Times New Roman" w:hAnsi="Times New Roman" w:cs="Times New Roman"/>
          <w:b/>
          <w:bCs/>
          <w:sz w:val="22"/>
          <w:szCs w:val="24"/>
        </w:rPr>
        <w:t>Actor(es):</w:t>
      </w:r>
      <w:r>
        <w:rPr>
          <w:rFonts w:ascii="Times New Roman" w:hAnsi="Times New Roman" w:cs="Times New Roman"/>
          <w:sz w:val="22"/>
          <w:szCs w:val="24"/>
        </w:rPr>
        <w:t xml:space="preserve"> Cliente</w:t>
      </w:r>
    </w:p>
    <w:p w14:paraId="64E9868D" w14:textId="07E1678E" w:rsidR="00CF45CB" w:rsidRDefault="00CF45C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2"/>
          <w:szCs w:val="24"/>
        </w:rPr>
      </w:pPr>
      <w:r w:rsidRPr="00CF45CB">
        <w:rPr>
          <w:rFonts w:ascii="Times New Roman" w:hAnsi="Times New Roman" w:cs="Times New Roman"/>
          <w:b/>
          <w:bCs/>
          <w:sz w:val="22"/>
          <w:szCs w:val="24"/>
        </w:rPr>
        <w:t>Descripción:</w:t>
      </w:r>
      <w:r>
        <w:rPr>
          <w:rFonts w:ascii="Times New Roman" w:hAnsi="Times New Roman" w:cs="Times New Roman"/>
          <w:sz w:val="22"/>
          <w:szCs w:val="24"/>
        </w:rPr>
        <w:t xml:space="preserve"> Permite al cliente realizar la compra de medicamentos a través del sistema. La compra puede incluir descuentos por obra social o planes</w:t>
      </w:r>
    </w:p>
    <w:p w14:paraId="75E1AC22" w14:textId="61334843" w:rsidR="00CF45CB" w:rsidRPr="00CF45CB" w:rsidRDefault="00CF45C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CF45CB">
        <w:rPr>
          <w:rFonts w:ascii="Times New Roman" w:hAnsi="Times New Roman" w:cs="Times New Roman"/>
          <w:b/>
          <w:bCs/>
          <w:sz w:val="22"/>
          <w:szCs w:val="24"/>
        </w:rPr>
        <w:t>Flujo principal de eventos:</w:t>
      </w:r>
    </w:p>
    <w:p w14:paraId="3FC47A12" w14:textId="2A96F323" w:rsidR="00CF45CB" w:rsidRDefault="00CF45CB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cliente inicia el proceso de compra</w:t>
      </w:r>
    </w:p>
    <w:p w14:paraId="4DFA2A39" w14:textId="661DE3D2" w:rsidR="00CF45CB" w:rsidRDefault="00CF45CB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cliente selecciona medicamentos y cantidades a adquirir</w:t>
      </w:r>
    </w:p>
    <w:p w14:paraId="2BA4AECC" w14:textId="490B9C74" w:rsidR="00CF45CB" w:rsidRDefault="00CF45CB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sistema calcula el total y aplica descuentos según obra social</w:t>
      </w:r>
    </w:p>
    <w:p w14:paraId="40312844" w14:textId="632E63F9" w:rsidR="00CF45CB" w:rsidRDefault="00CF45CB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cliente confirma la compra</w:t>
      </w:r>
    </w:p>
    <w:p w14:paraId="6EF859C3" w14:textId="15DDC491" w:rsidR="00CF45CB" w:rsidRDefault="00CF45CB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sistema registra la venta</w:t>
      </w:r>
    </w:p>
    <w:p w14:paraId="5BCDE85F" w14:textId="095EB241" w:rsidR="00CF45CB" w:rsidRDefault="00CF45CB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sistema muestra comprobante o resumen de compra</w:t>
      </w:r>
    </w:p>
    <w:p w14:paraId="07BA29EB" w14:textId="3F1C0F33" w:rsidR="008439B3" w:rsidRDefault="008439B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8439B3">
        <w:rPr>
          <w:rFonts w:ascii="Times New Roman" w:hAnsi="Times New Roman" w:cs="Times New Roman"/>
          <w:b/>
          <w:bCs/>
          <w:sz w:val="22"/>
          <w:szCs w:val="24"/>
        </w:rPr>
        <w:t>Flujo alternativo</w:t>
      </w:r>
    </w:p>
    <w:p w14:paraId="6CD8B7D7" w14:textId="69903365" w:rsidR="008439B3" w:rsidRPr="008439B3" w:rsidRDefault="008439B3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8439B3">
        <w:rPr>
          <w:rFonts w:ascii="Times New Roman" w:hAnsi="Times New Roman" w:cs="Times New Roman"/>
          <w:b/>
          <w:bCs/>
          <w:sz w:val="22"/>
          <w:szCs w:val="24"/>
        </w:rPr>
        <w:t>No existe suficiente stock de alguno de los medicamentos solicitados</w:t>
      </w:r>
    </w:p>
    <w:p w14:paraId="329E5111" w14:textId="7FA8DD66" w:rsidR="008439B3" w:rsidRDefault="008439B3">
      <w:pPr>
        <w:pStyle w:val="Prrafodelista"/>
        <w:numPr>
          <w:ilvl w:val="2"/>
          <w:numId w:val="20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1A. El sistema informa que no hay stock del medicamento</w:t>
      </w:r>
    </w:p>
    <w:p w14:paraId="03E73D6F" w14:textId="2DBEC895" w:rsidR="008439B3" w:rsidRPr="008439B3" w:rsidRDefault="008439B3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8439B3">
        <w:rPr>
          <w:rFonts w:ascii="Times New Roman" w:hAnsi="Times New Roman" w:cs="Times New Roman"/>
          <w:b/>
          <w:bCs/>
          <w:sz w:val="22"/>
          <w:szCs w:val="24"/>
        </w:rPr>
        <w:t>Si ocurre un error en el registro de la venta</w:t>
      </w:r>
    </w:p>
    <w:p w14:paraId="27D60DE9" w14:textId="4AF388A1" w:rsidR="008439B3" w:rsidRDefault="008439B3">
      <w:pPr>
        <w:pStyle w:val="Prrafodelista"/>
        <w:numPr>
          <w:ilvl w:val="2"/>
          <w:numId w:val="20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2A. Se muestra un mensaje de error y no se realiza ningún cambio en el stock</w:t>
      </w:r>
    </w:p>
    <w:p w14:paraId="0595E449" w14:textId="03577C96" w:rsidR="008439B3" w:rsidRPr="008439B3" w:rsidRDefault="008439B3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8439B3">
        <w:rPr>
          <w:rFonts w:ascii="Times New Roman" w:hAnsi="Times New Roman" w:cs="Times New Roman"/>
          <w:b/>
          <w:bCs/>
          <w:sz w:val="22"/>
          <w:szCs w:val="24"/>
        </w:rPr>
        <w:t>Si el cliente no confirma la compra:</w:t>
      </w:r>
    </w:p>
    <w:p w14:paraId="6F9BAF09" w14:textId="2F0248D2" w:rsidR="008439B3" w:rsidRDefault="008439B3">
      <w:pPr>
        <w:pStyle w:val="Prrafodelista"/>
        <w:numPr>
          <w:ilvl w:val="2"/>
          <w:numId w:val="20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lastRenderedPageBreak/>
        <w:t>3A. El proceso se cancela sin afectar stock ni registros</w:t>
      </w:r>
    </w:p>
    <w:p w14:paraId="7F5A7A9B" w14:textId="3F046C28" w:rsidR="008439B3" w:rsidRDefault="008439B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8439B3">
        <w:rPr>
          <w:rFonts w:ascii="Times New Roman" w:hAnsi="Times New Roman" w:cs="Times New Roman"/>
          <w:b/>
          <w:bCs/>
          <w:sz w:val="22"/>
          <w:szCs w:val="24"/>
        </w:rPr>
        <w:t>Precondiciones:</w:t>
      </w:r>
    </w:p>
    <w:p w14:paraId="0D5567EA" w14:textId="01E8832D" w:rsidR="008439B3" w:rsidRDefault="008439B3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El cliente debe </w:t>
      </w:r>
      <w:r w:rsidR="00F1432A">
        <w:rPr>
          <w:rFonts w:ascii="Times New Roman" w:hAnsi="Times New Roman" w:cs="Times New Roman"/>
          <w:sz w:val="22"/>
          <w:szCs w:val="24"/>
        </w:rPr>
        <w:t>estar registrado en el sistema</w:t>
      </w:r>
    </w:p>
    <w:p w14:paraId="39A45430" w14:textId="7CE7C6F1" w:rsidR="00F1432A" w:rsidRDefault="00F1432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Debe existir stock disponible de los medicamentos</w:t>
      </w:r>
    </w:p>
    <w:p w14:paraId="01F8A887" w14:textId="326BBC86" w:rsidR="008439B3" w:rsidRDefault="008439B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8439B3">
        <w:rPr>
          <w:rFonts w:ascii="Times New Roman" w:hAnsi="Times New Roman" w:cs="Times New Roman"/>
          <w:b/>
          <w:bCs/>
          <w:sz w:val="22"/>
          <w:szCs w:val="24"/>
        </w:rPr>
        <w:t>Pos</w:t>
      </w:r>
      <w:r>
        <w:rPr>
          <w:rFonts w:ascii="Times New Roman" w:hAnsi="Times New Roman" w:cs="Times New Roman"/>
          <w:b/>
          <w:bCs/>
          <w:sz w:val="22"/>
          <w:szCs w:val="24"/>
        </w:rPr>
        <w:t>tcondiciones</w:t>
      </w:r>
      <w:r w:rsidR="00F1432A">
        <w:rPr>
          <w:rFonts w:ascii="Times New Roman" w:hAnsi="Times New Roman" w:cs="Times New Roman"/>
          <w:b/>
          <w:bCs/>
          <w:sz w:val="22"/>
          <w:szCs w:val="24"/>
        </w:rPr>
        <w:t>:</w:t>
      </w:r>
    </w:p>
    <w:p w14:paraId="3A473A99" w14:textId="13812C11" w:rsidR="00F1432A" w:rsidRPr="00F1432A" w:rsidRDefault="00F1432A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Se registra una venta</w:t>
      </w:r>
    </w:p>
    <w:p w14:paraId="38721EFE" w14:textId="3CC8EDD0" w:rsidR="00F1432A" w:rsidRPr="00F1432A" w:rsidRDefault="00F1432A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Se actualiza el stock de los medicamentos</w:t>
      </w:r>
    </w:p>
    <w:p w14:paraId="63685216" w14:textId="3FFC2A51" w:rsidR="00F1432A" w:rsidRPr="008439B3" w:rsidRDefault="00F1432A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Se genere el monto total con descuentos aplicados si el cliente tiene obra social</w:t>
      </w:r>
    </w:p>
    <w:p w14:paraId="4B8ACF9B" w14:textId="77777777" w:rsidR="00CF45CB" w:rsidRDefault="00CF45CB" w:rsidP="00F1432A">
      <w:pPr>
        <w:pStyle w:val="Prrafodelista"/>
      </w:pPr>
    </w:p>
    <w:p w14:paraId="17B9151D" w14:textId="77777777" w:rsidR="00F1432A" w:rsidRPr="00CF45CB" w:rsidRDefault="00F1432A" w:rsidP="00F1432A">
      <w:pPr>
        <w:pStyle w:val="Prrafodelista"/>
      </w:pPr>
    </w:p>
    <w:p w14:paraId="64017450" w14:textId="16DE8D98" w:rsidR="009C7564" w:rsidRPr="000D1D5B" w:rsidRDefault="00CF45CB" w:rsidP="009C7564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 xml:space="preserve">    CU02: </w:t>
      </w:r>
      <w:r w:rsidR="009C7564" w:rsidRPr="000D1D5B">
        <w:rPr>
          <w:rFonts w:ascii="Times New Roman" w:hAnsi="Times New Roman" w:cs="Times New Roman"/>
          <w:b/>
          <w:bCs/>
          <w:sz w:val="22"/>
          <w:szCs w:val="24"/>
        </w:rPr>
        <w:t>Registrar venta</w:t>
      </w:r>
    </w:p>
    <w:p w14:paraId="5BD43286" w14:textId="7DC92900" w:rsidR="009C7564" w:rsidRDefault="009C756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9C7564">
        <w:rPr>
          <w:rFonts w:ascii="Times New Roman" w:hAnsi="Times New Roman" w:cs="Times New Roman"/>
          <w:b/>
          <w:bCs/>
          <w:sz w:val="22"/>
          <w:szCs w:val="24"/>
        </w:rPr>
        <w:t>Nombre:</w:t>
      </w:r>
      <w:r>
        <w:rPr>
          <w:rFonts w:ascii="Times New Roman" w:hAnsi="Times New Roman" w:cs="Times New Roman"/>
          <w:sz w:val="22"/>
          <w:szCs w:val="24"/>
        </w:rPr>
        <w:t xml:space="preserve"> Registrar venta</w:t>
      </w:r>
    </w:p>
    <w:p w14:paraId="36801631" w14:textId="6A5D920C" w:rsidR="009C7564" w:rsidRDefault="009C756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9C7564">
        <w:rPr>
          <w:rFonts w:ascii="Times New Roman" w:hAnsi="Times New Roman" w:cs="Times New Roman"/>
          <w:b/>
          <w:bCs/>
          <w:sz w:val="22"/>
          <w:szCs w:val="24"/>
        </w:rPr>
        <w:t>Actor(es):</w:t>
      </w:r>
      <w:r>
        <w:rPr>
          <w:rFonts w:ascii="Times New Roman" w:hAnsi="Times New Roman" w:cs="Times New Roman"/>
          <w:sz w:val="22"/>
          <w:szCs w:val="24"/>
        </w:rPr>
        <w:t xml:space="preserve"> Administrador</w:t>
      </w:r>
    </w:p>
    <w:p w14:paraId="233DDB57" w14:textId="31B6D532" w:rsidR="009C7564" w:rsidRDefault="009C756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9C7564">
        <w:rPr>
          <w:rFonts w:ascii="Times New Roman" w:hAnsi="Times New Roman" w:cs="Times New Roman"/>
          <w:b/>
          <w:bCs/>
          <w:sz w:val="22"/>
          <w:szCs w:val="24"/>
        </w:rPr>
        <w:t>Descripción:</w:t>
      </w:r>
      <w:r>
        <w:rPr>
          <w:rFonts w:ascii="Times New Roman" w:hAnsi="Times New Roman" w:cs="Times New Roman"/>
          <w:sz w:val="22"/>
          <w:szCs w:val="24"/>
        </w:rPr>
        <w:t xml:space="preserve"> Este caso de uso permite al administrador registrar una venta realizada en la farmacia, incluyendo los detalles del cliente, los medicamentos vendidos y el método de pago. Además, actualiza el inventario para reflejar los medicamentos vendidos</w:t>
      </w:r>
    </w:p>
    <w:p w14:paraId="4FB73945" w14:textId="77777777" w:rsidR="002356E7" w:rsidRDefault="002356E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2356E7">
        <w:rPr>
          <w:rFonts w:ascii="Times New Roman" w:hAnsi="Times New Roman" w:cs="Times New Roman"/>
          <w:b/>
          <w:bCs/>
          <w:sz w:val="22"/>
          <w:szCs w:val="24"/>
        </w:rPr>
        <w:t>Flujo principal de eventos:</w:t>
      </w:r>
      <w:r w:rsidRPr="002356E7">
        <w:rPr>
          <w:rFonts w:ascii="Times New Roman" w:hAnsi="Times New Roman" w:cs="Times New Roman"/>
          <w:sz w:val="22"/>
          <w:szCs w:val="24"/>
        </w:rPr>
        <w:t xml:space="preserve"> </w:t>
      </w:r>
    </w:p>
    <w:p w14:paraId="24CC9C0B" w14:textId="30A17468" w:rsidR="002356E7" w:rsidRDefault="002356E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administrador selecciona la opción Registrar venta</w:t>
      </w:r>
    </w:p>
    <w:p w14:paraId="16A3973E" w14:textId="3B9DC95D" w:rsidR="002356E7" w:rsidRDefault="002356E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sistema solicita la información necesaria, datos del cliente, productos vendidos, cantidad y forma de pago</w:t>
      </w:r>
    </w:p>
    <w:p w14:paraId="30C70441" w14:textId="570D1DE5" w:rsidR="002356E7" w:rsidRDefault="002356E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administrador ingresa los datos requeridos</w:t>
      </w:r>
    </w:p>
    <w:p w14:paraId="2572B226" w14:textId="7AE9AD25" w:rsidR="002356E7" w:rsidRDefault="002356E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sistema valida los datos ingresados y verifica la disponibilidad de los productos en el inventario</w:t>
      </w:r>
    </w:p>
    <w:p w14:paraId="41C8D8B4" w14:textId="41A26ED6" w:rsidR="002356E7" w:rsidRPr="0004360C" w:rsidRDefault="002356E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El sistema registra la venta, actualiza el inventario y genera un comprobante</w:t>
      </w:r>
    </w:p>
    <w:p w14:paraId="12DB239D" w14:textId="5E5CBA90" w:rsidR="002356E7" w:rsidRPr="0004360C" w:rsidRDefault="002356E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04360C">
        <w:rPr>
          <w:rFonts w:ascii="Times New Roman" w:hAnsi="Times New Roman" w:cs="Times New Roman"/>
          <w:b/>
          <w:bCs/>
          <w:sz w:val="22"/>
          <w:szCs w:val="24"/>
        </w:rPr>
        <w:t>Flujos alternativos:</w:t>
      </w:r>
    </w:p>
    <w:p w14:paraId="28D460D6" w14:textId="0840F72A" w:rsidR="0004360C" w:rsidRPr="0004360C" w:rsidRDefault="0004360C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 w:rsidRPr="000436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Cliente no registrado</w:t>
      </w:r>
      <w:r w:rsidRPr="0004360C"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br/>
        <w:t xml:space="preserve">  1A. El administrador puede registrar un nuevo cliente antes de continuar. </w:t>
      </w:r>
    </w:p>
    <w:p w14:paraId="1FC1FD16" w14:textId="400D819F" w:rsidR="0004360C" w:rsidRDefault="0004360C" w:rsidP="0004360C">
      <w:pPr>
        <w:spacing w:after="0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 w:rsidRPr="0004360C"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 xml:space="preserve">   </w:t>
      </w:r>
      <w:r w:rsidRPr="000436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A2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)</w:t>
      </w:r>
      <w:r w:rsidRPr="000436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: Stock insuficiente</w:t>
      </w:r>
      <w:r w:rsidRPr="0004360C"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br/>
        <w:t xml:space="preserve">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 xml:space="preserve">      </w:t>
      </w:r>
      <w:r w:rsidRPr="0004360C"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 xml:space="preserve">2A. Se muestra un mensaje indicando la falta de stock y el administrador puede reducir la cantidad o        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 xml:space="preserve">         </w:t>
      </w:r>
    </w:p>
    <w:p w14:paraId="7693BEEA" w14:textId="71D7645E" w:rsidR="0004360C" w:rsidRPr="0004360C" w:rsidRDefault="0004360C" w:rsidP="0004360C">
      <w:pPr>
        <w:spacing w:after="0" w:line="240" w:lineRule="auto"/>
        <w:ind w:left="360"/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 xml:space="preserve">           </w:t>
      </w:r>
      <w:r w:rsidRPr="0004360C"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 xml:space="preserve">cancelar la venta. </w:t>
      </w:r>
    </w:p>
    <w:p w14:paraId="1EB2F35E" w14:textId="36C019C4" w:rsidR="0004360C" w:rsidRDefault="0004360C" w:rsidP="0004360C">
      <w:p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 xml:space="preserve">         </w:t>
      </w:r>
      <w:r w:rsidRPr="000436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A3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)</w:t>
      </w:r>
      <w:r w:rsidRPr="000436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: Error en los datos ingresados</w:t>
      </w:r>
      <w:r w:rsidRPr="0004360C"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 xml:space="preserve">                </w:t>
      </w:r>
      <w:r w:rsidRPr="0004360C"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>3A. El administrador puede corregir los datos antes de confirmar la venta.</w:t>
      </w:r>
    </w:p>
    <w:p w14:paraId="30B9F4FC" w14:textId="27BA34A2" w:rsidR="0004360C" w:rsidRPr="0004360C" w:rsidRDefault="0004360C">
      <w:pPr>
        <w:pStyle w:val="Prrafodelista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</w:pPr>
      <w:r w:rsidRPr="0004360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Precondiciones:</w:t>
      </w:r>
    </w:p>
    <w:p w14:paraId="6F3754C4" w14:textId="40A1EC2D" w:rsidR="0004360C" w:rsidRDefault="0004360C">
      <w:pPr>
        <w:pStyle w:val="Prrafodelista"/>
        <w:numPr>
          <w:ilvl w:val="0"/>
          <w:numId w:val="15"/>
        </w:num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>El administrador debe haber iniciado sesión en el sistema.</w:t>
      </w:r>
    </w:p>
    <w:p w14:paraId="3634FD3A" w14:textId="1C3D896D" w:rsidR="0004360C" w:rsidRDefault="0004360C">
      <w:pPr>
        <w:pStyle w:val="Prrafodelista"/>
        <w:numPr>
          <w:ilvl w:val="0"/>
          <w:numId w:val="15"/>
        </w:num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>Los productos deben estar registrados previamente en el inventario</w:t>
      </w:r>
    </w:p>
    <w:p w14:paraId="2E02B30D" w14:textId="459CC4AA" w:rsidR="0004360C" w:rsidRPr="0004360C" w:rsidRDefault="0004360C">
      <w:pPr>
        <w:pStyle w:val="Prrafodelista"/>
        <w:numPr>
          <w:ilvl w:val="0"/>
          <w:numId w:val="12"/>
        </w:num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Postcondiciones:</w:t>
      </w:r>
    </w:p>
    <w:p w14:paraId="4E140932" w14:textId="2DC68FBE" w:rsidR="0004360C" w:rsidRDefault="0004360C">
      <w:pPr>
        <w:pStyle w:val="Prrafodelista"/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>La venta queda registrada en el sistema</w:t>
      </w:r>
    </w:p>
    <w:p w14:paraId="541B295D" w14:textId="6581AEFC" w:rsidR="0004360C" w:rsidRDefault="0004360C">
      <w:pPr>
        <w:pStyle w:val="Prrafodelista"/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>El inventario se actualiza correctamente</w:t>
      </w:r>
    </w:p>
    <w:p w14:paraId="46305F4E" w14:textId="6AC6A6D8" w:rsidR="0004360C" w:rsidRDefault="0004360C">
      <w:pPr>
        <w:pStyle w:val="Prrafodelista"/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>Se genera y entrega un comprobante de venta.</w:t>
      </w:r>
    </w:p>
    <w:p w14:paraId="42C5428F" w14:textId="77777777" w:rsidR="008439B3" w:rsidRDefault="008439B3" w:rsidP="008439B3">
      <w:p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1EB6A24D" w14:textId="10B1221A" w:rsidR="008439B3" w:rsidRDefault="008439B3" w:rsidP="008439B3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lastRenderedPageBreak/>
        <w:t>CU03: Realizar Reclamo</w:t>
      </w:r>
    </w:p>
    <w:p w14:paraId="7F4FC274" w14:textId="337F7662" w:rsidR="008439B3" w:rsidRPr="00C23CCE" w:rsidRDefault="008439B3">
      <w:pPr>
        <w:pStyle w:val="Prrafodelista"/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>Actor(es):</w:t>
      </w: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 xml:space="preserve"> Cliente</w:t>
      </w:r>
      <w:r w:rsidR="00F1432A"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 xml:space="preserve"> y administrador</w:t>
      </w:r>
    </w:p>
    <w:p w14:paraId="4C377BA6" w14:textId="5AD3B1AC" w:rsidR="008439B3" w:rsidRPr="00C23CCE" w:rsidRDefault="00F1432A">
      <w:pPr>
        <w:pStyle w:val="Prrafodelista"/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 xml:space="preserve">Descripción: </w:t>
      </w: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Permite al cliente generar un reclamo relacionado con una compra realizada (por ejemplo, producto vencido o en mal estado, cobro incorrecto, etc.)</w:t>
      </w:r>
    </w:p>
    <w:p w14:paraId="60C0CCE9" w14:textId="02D9ABD3" w:rsidR="00F1432A" w:rsidRPr="00C23CCE" w:rsidRDefault="00F1432A">
      <w:pPr>
        <w:pStyle w:val="Prrafodelista"/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>Flujo principal de eventos:</w:t>
      </w:r>
    </w:p>
    <w:p w14:paraId="15B13751" w14:textId="1E9B1321" w:rsidR="00F1432A" w:rsidRPr="00C23CCE" w:rsidRDefault="00F1432A">
      <w:pPr>
        <w:pStyle w:val="Prrafodelista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cliente inicia el reclamo en la farmacia.</w:t>
      </w:r>
    </w:p>
    <w:p w14:paraId="4649E306" w14:textId="479AF44D" w:rsidR="00F1432A" w:rsidRPr="00C23CCE" w:rsidRDefault="00F1432A">
      <w:pPr>
        <w:pStyle w:val="Prrafodelista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administrador (o empleado) accede al historial de ventas.</w:t>
      </w:r>
    </w:p>
    <w:p w14:paraId="58DA1FC1" w14:textId="0B25E3A5" w:rsidR="00F1432A" w:rsidRPr="00C23CCE" w:rsidRDefault="00F1432A">
      <w:pPr>
        <w:pStyle w:val="Prrafodelista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cliente detalla el motivo de reclamo.</w:t>
      </w:r>
    </w:p>
    <w:p w14:paraId="09DB8861" w14:textId="6E0684E9" w:rsidR="00F1432A" w:rsidRPr="00C23CCE" w:rsidRDefault="00F1432A">
      <w:pPr>
        <w:pStyle w:val="Prrafodelista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sistema registra el reclamo.</w:t>
      </w:r>
    </w:p>
    <w:p w14:paraId="524B1B52" w14:textId="1FE83DDB" w:rsidR="00F1432A" w:rsidRPr="00C23CCE" w:rsidRDefault="00F1432A">
      <w:pPr>
        <w:pStyle w:val="Prrafodelista"/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>Flujo alternativo:</w:t>
      </w:r>
    </w:p>
    <w:p w14:paraId="4400C68F" w14:textId="0445B540" w:rsidR="00F1432A" w:rsidRPr="00C23CCE" w:rsidRDefault="00F1432A">
      <w:pPr>
        <w:pStyle w:val="Prrafodelista"/>
        <w:numPr>
          <w:ilvl w:val="0"/>
          <w:numId w:val="24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Si no hay una compra registrada a su nombre, se informa al cliente que no puede realizar reclamos.</w:t>
      </w:r>
    </w:p>
    <w:p w14:paraId="03B07AE9" w14:textId="5CB4555F" w:rsidR="00F1432A" w:rsidRPr="00C23CCE" w:rsidRDefault="00F1432A">
      <w:pPr>
        <w:pStyle w:val="Prrafodelista"/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>Precondiciones:</w:t>
      </w:r>
    </w:p>
    <w:p w14:paraId="5289D27A" w14:textId="396574FC" w:rsidR="00F1432A" w:rsidRPr="00C23CCE" w:rsidRDefault="00F1432A">
      <w:pPr>
        <w:pStyle w:val="Prrafodelista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cliente debe haber realizado una compra previa.</w:t>
      </w:r>
    </w:p>
    <w:p w14:paraId="40FD63EC" w14:textId="4BEDF6FB" w:rsidR="00F1432A" w:rsidRPr="00C23CCE" w:rsidRDefault="00F1432A">
      <w:pPr>
        <w:pStyle w:val="Prrafodelista"/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 xml:space="preserve">Postcondiciones: </w:t>
      </w:r>
    </w:p>
    <w:p w14:paraId="4E6A70E8" w14:textId="1B9189F0" w:rsidR="00F1432A" w:rsidRPr="00C23CCE" w:rsidRDefault="00F1432A">
      <w:pPr>
        <w:pStyle w:val="Prrafodelista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reclamo queda registrado en el sistema y se le brindara una solución al cliente.</w:t>
      </w:r>
    </w:p>
    <w:p w14:paraId="2EA84F98" w14:textId="77777777" w:rsidR="003A5FCA" w:rsidRPr="003A5FCA" w:rsidRDefault="003A5FCA" w:rsidP="003A5FCA">
      <w:pPr>
        <w:pStyle w:val="Prrafodelista"/>
        <w:ind w:left="144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</w:pPr>
    </w:p>
    <w:p w14:paraId="57BF3179" w14:textId="2A3848F0" w:rsidR="003A5FCA" w:rsidRDefault="003A5FCA" w:rsidP="003A5FCA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  <w:t>CU04: Consultar historial de compras</w:t>
      </w:r>
    </w:p>
    <w:p w14:paraId="24006C0C" w14:textId="6F678411" w:rsidR="003A5FCA" w:rsidRPr="003A5FCA" w:rsidRDefault="003A5FCA">
      <w:pPr>
        <w:pStyle w:val="Prrafodelista"/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 xml:space="preserve">Actor(es):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>Administrador (o empleado común)</w:t>
      </w:r>
    </w:p>
    <w:p w14:paraId="1D750FE2" w14:textId="5F5C3928" w:rsidR="003A5FCA" w:rsidRPr="003A5FCA" w:rsidRDefault="003A5FCA">
      <w:pPr>
        <w:pStyle w:val="Prrafodelista"/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 xml:space="preserve">Descripción: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  <w:t>Permite al administrador visualizar un listado de todas las compras realizadas por los clientes. Esta información puede usarse para auditoria, seguimiento o resolución de reclamos</w:t>
      </w:r>
    </w:p>
    <w:p w14:paraId="3B083599" w14:textId="2D393A58" w:rsidR="003A5FCA" w:rsidRPr="00C23CCE" w:rsidRDefault="003A5FCA">
      <w:pPr>
        <w:pStyle w:val="Prrafodelista"/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>Flujo principal de eventos:</w:t>
      </w:r>
    </w:p>
    <w:p w14:paraId="580E0D80" w14:textId="7EBCD94A" w:rsidR="003A5FCA" w:rsidRPr="00C23CCE" w:rsidRDefault="003A5FCA">
      <w:pPr>
        <w:pStyle w:val="Prrafodelista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administrador accede al historial de compras</w:t>
      </w:r>
    </w:p>
    <w:p w14:paraId="5C5112C1" w14:textId="1B1E77A6" w:rsidR="003A5FCA" w:rsidRPr="00C23CCE" w:rsidRDefault="003A5FCA">
      <w:pPr>
        <w:pStyle w:val="Prrafodelista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administrador ingresa el nombre del cliente</w:t>
      </w:r>
    </w:p>
    <w:p w14:paraId="1CC2E7D5" w14:textId="30BD3148" w:rsidR="003A5FCA" w:rsidRPr="00C23CCE" w:rsidRDefault="003A5FCA">
      <w:pPr>
        <w:pStyle w:val="Prrafodelista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sistema consulta las compras vinculadas al cliente</w:t>
      </w:r>
    </w:p>
    <w:p w14:paraId="74A86455" w14:textId="46150F53" w:rsidR="003A5FCA" w:rsidRPr="00C23CCE" w:rsidRDefault="003A5FCA">
      <w:pPr>
        <w:pStyle w:val="Prrafodelista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Se muestra la lista con los datos relevantes: fecha, productos, cantidades y monto</w:t>
      </w:r>
    </w:p>
    <w:p w14:paraId="79E23647" w14:textId="6362D65B" w:rsidR="003A5FCA" w:rsidRPr="00C23CCE" w:rsidRDefault="003A5FCA">
      <w:pPr>
        <w:pStyle w:val="Prrafodelista"/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>Flujo alternativo:</w:t>
      </w:r>
    </w:p>
    <w:p w14:paraId="0D6F53FD" w14:textId="10BB47B2" w:rsidR="003A5FCA" w:rsidRPr="00C23CCE" w:rsidRDefault="003A5FCA">
      <w:pPr>
        <w:pStyle w:val="Prrafodelista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Si el cliente no tiene compras registradas</w:t>
      </w:r>
    </w:p>
    <w:p w14:paraId="313DE86E" w14:textId="6DA46BEA" w:rsidR="003A5FCA" w:rsidRPr="00C23CCE" w:rsidRDefault="003A5FCA">
      <w:pPr>
        <w:pStyle w:val="Prrafodelista"/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sistema informa que no hay historial disponible para ese cliente</w:t>
      </w:r>
    </w:p>
    <w:p w14:paraId="6995D70D" w14:textId="0C3D846F" w:rsidR="003A5FCA" w:rsidRPr="00C23CCE" w:rsidRDefault="003A5FCA">
      <w:pPr>
        <w:pStyle w:val="Prrafodelista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Si se selecciona un cliente inexistente o con datos incompletos</w:t>
      </w:r>
    </w:p>
    <w:p w14:paraId="54B8D20C" w14:textId="1B9BDE96" w:rsidR="003A5FCA" w:rsidRPr="00C23CCE" w:rsidRDefault="003A5FCA">
      <w:pPr>
        <w:pStyle w:val="Prrafodelista"/>
        <w:numPr>
          <w:ilvl w:val="0"/>
          <w:numId w:val="28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sistema muestra un mensaje de error y se cancela la consulta</w:t>
      </w:r>
    </w:p>
    <w:p w14:paraId="130E15D6" w14:textId="36747745" w:rsidR="003A5FCA" w:rsidRPr="00C23CCE" w:rsidRDefault="003A5FCA">
      <w:pPr>
        <w:pStyle w:val="Prrafodelista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Si hay un error de conexión o acceso a la base de datos:</w:t>
      </w:r>
    </w:p>
    <w:p w14:paraId="6A41F25D" w14:textId="6D893840" w:rsidR="003A5FCA" w:rsidRPr="00C23CCE" w:rsidRDefault="003A5FCA">
      <w:pPr>
        <w:pStyle w:val="Prrafodelista"/>
        <w:numPr>
          <w:ilvl w:val="0"/>
          <w:numId w:val="28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Se informa el error técnico y se ofrece la opción de reintentar</w:t>
      </w:r>
    </w:p>
    <w:p w14:paraId="2F96FDF9" w14:textId="38B23EE0" w:rsidR="003A5FCA" w:rsidRPr="00C23CCE" w:rsidRDefault="003A5FCA">
      <w:pPr>
        <w:pStyle w:val="Prrafodelista"/>
        <w:numPr>
          <w:ilvl w:val="0"/>
          <w:numId w:val="27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Si el empleado no tiene permisos suficientes.</w:t>
      </w:r>
    </w:p>
    <w:p w14:paraId="68864548" w14:textId="19348371" w:rsidR="003A5FCA" w:rsidRPr="00C23CCE" w:rsidRDefault="003A5FCA">
      <w:pPr>
        <w:pStyle w:val="Prrafodelista"/>
        <w:numPr>
          <w:ilvl w:val="0"/>
          <w:numId w:val="28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Se deniega el acceso y se muestra un mensaje de restricción de permisos</w:t>
      </w:r>
    </w:p>
    <w:p w14:paraId="36D9BBB6" w14:textId="62EF640D" w:rsidR="003A5FCA" w:rsidRPr="00C23CCE" w:rsidRDefault="003A5FCA">
      <w:pPr>
        <w:pStyle w:val="Prrafodelista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 xml:space="preserve">Precondiciones: </w:t>
      </w:r>
    </w:p>
    <w:p w14:paraId="4CB2484E" w14:textId="61AFB365" w:rsidR="002F79F9" w:rsidRPr="00C23CCE" w:rsidRDefault="002F79F9">
      <w:pPr>
        <w:pStyle w:val="Prrafodelista"/>
        <w:numPr>
          <w:ilvl w:val="0"/>
          <w:numId w:val="29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El cliente debe estar registrado e identificado en el sistema</w:t>
      </w:r>
    </w:p>
    <w:p w14:paraId="14FBF0FE" w14:textId="54B472ED" w:rsidR="002F79F9" w:rsidRPr="00C23CCE" w:rsidRDefault="002F79F9">
      <w:pPr>
        <w:pStyle w:val="Prrafodelista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AR" w:eastAsia="es-AR"/>
        </w:rPr>
        <w:t>Postcondiciones:</w:t>
      </w:r>
    </w:p>
    <w:p w14:paraId="716533FC" w14:textId="0AA7C20E" w:rsidR="002F79F9" w:rsidRPr="00C23CCE" w:rsidRDefault="002F79F9">
      <w:pPr>
        <w:pStyle w:val="Prrafodelista"/>
        <w:numPr>
          <w:ilvl w:val="0"/>
          <w:numId w:val="29"/>
        </w:numPr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</w:pPr>
      <w:r w:rsidRPr="00C23CCE">
        <w:rPr>
          <w:rFonts w:ascii="Times New Roman" w:eastAsia="Times New Roman" w:hAnsi="Times New Roman" w:cs="Times New Roman"/>
          <w:color w:val="auto"/>
          <w:sz w:val="22"/>
          <w:szCs w:val="22"/>
          <w:lang w:val="es-AR" w:eastAsia="es-AR"/>
        </w:rPr>
        <w:t>Se muestra la información del historial</w:t>
      </w:r>
    </w:p>
    <w:p w14:paraId="76DB5694" w14:textId="77777777" w:rsidR="003A5FCA" w:rsidRPr="003A5FCA" w:rsidRDefault="003A5FCA" w:rsidP="003A5FCA">
      <w:pPr>
        <w:pStyle w:val="Prrafodelista"/>
        <w:ind w:left="2880"/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2A7F8FDF" w14:textId="4AEB1739" w:rsidR="003A5FCA" w:rsidRPr="003A5FCA" w:rsidRDefault="003A5FCA" w:rsidP="003A5FCA">
      <w:p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23FC8970" w14:textId="77777777" w:rsidR="000D1D5B" w:rsidRDefault="000D1D5B" w:rsidP="000D1D5B">
      <w:p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66C17372" w14:textId="77777777" w:rsidR="008E3399" w:rsidRPr="008E3399" w:rsidRDefault="008E3399" w:rsidP="008E3399">
      <w:p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62CCC8D3" w14:textId="77777777" w:rsidR="000D1D5B" w:rsidRPr="000D1D5B" w:rsidRDefault="000D1D5B" w:rsidP="000D1D5B">
      <w:pPr>
        <w:ind w:left="360"/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229983B9" w14:textId="77777777" w:rsidR="000D1D5B" w:rsidRPr="000D1D5B" w:rsidRDefault="000D1D5B" w:rsidP="000D1D5B">
      <w:pPr>
        <w:pStyle w:val="Prrafodelista"/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44E4D210" w14:textId="77777777" w:rsidR="0004360C" w:rsidRPr="0004360C" w:rsidRDefault="0004360C" w:rsidP="0004360C">
      <w:pPr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7419A797" w14:textId="77777777" w:rsidR="0004360C" w:rsidRPr="0004360C" w:rsidRDefault="0004360C" w:rsidP="0004360C">
      <w:pPr>
        <w:pStyle w:val="Prrafodelista"/>
        <w:rPr>
          <w:rFonts w:ascii="Times New Roman" w:eastAsia="Times New Roman" w:hAnsi="Times New Roman" w:cs="Times New Roman"/>
          <w:color w:val="auto"/>
          <w:sz w:val="24"/>
          <w:szCs w:val="24"/>
          <w:lang w:val="es-AR" w:eastAsia="es-AR"/>
        </w:rPr>
      </w:pPr>
    </w:p>
    <w:p w14:paraId="244391EB" w14:textId="773B6A85" w:rsidR="002356E7" w:rsidRPr="0004360C" w:rsidRDefault="002356E7" w:rsidP="002356E7">
      <w:pPr>
        <w:ind w:left="360"/>
        <w:rPr>
          <w:rFonts w:ascii="Times New Roman" w:hAnsi="Times New Roman" w:cs="Times New Roman"/>
          <w:sz w:val="22"/>
          <w:szCs w:val="24"/>
        </w:rPr>
      </w:pPr>
      <w:r w:rsidRPr="0004360C">
        <w:rPr>
          <w:rFonts w:ascii="Times New Roman" w:hAnsi="Times New Roman" w:cs="Times New Roman"/>
          <w:sz w:val="22"/>
          <w:szCs w:val="24"/>
        </w:rPr>
        <w:t xml:space="preserve">          </w:t>
      </w:r>
    </w:p>
    <w:p w14:paraId="3FD17F2A" w14:textId="77777777" w:rsidR="002356E7" w:rsidRPr="009C7564" w:rsidRDefault="002356E7" w:rsidP="002356E7">
      <w:pPr>
        <w:pStyle w:val="Prrafodelista"/>
        <w:rPr>
          <w:rFonts w:ascii="Times New Roman" w:hAnsi="Times New Roman" w:cs="Times New Roman"/>
          <w:sz w:val="22"/>
          <w:szCs w:val="24"/>
        </w:rPr>
      </w:pPr>
    </w:p>
    <w:p w14:paraId="7CD9FE58" w14:textId="77777777" w:rsidR="009C7564" w:rsidRPr="009C7564" w:rsidRDefault="009C7564" w:rsidP="009C7564">
      <w:pPr>
        <w:pStyle w:val="Prrafodelista"/>
        <w:rPr>
          <w:rFonts w:ascii="Times New Roman" w:hAnsi="Times New Roman" w:cs="Times New Roman"/>
          <w:b/>
          <w:bCs/>
          <w:sz w:val="22"/>
          <w:szCs w:val="24"/>
        </w:rPr>
      </w:pPr>
    </w:p>
    <w:p w14:paraId="24645B6E" w14:textId="77777777" w:rsidR="006F54B9" w:rsidRDefault="006F54B9"/>
    <w:sectPr w:rsidR="006F54B9" w:rsidSect="00D92695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EA46B" w14:textId="77777777" w:rsidR="00170DB8" w:rsidRDefault="00170DB8">
      <w:pPr>
        <w:spacing w:after="0" w:line="240" w:lineRule="auto"/>
      </w:pPr>
      <w:r>
        <w:separator/>
      </w:r>
    </w:p>
  </w:endnote>
  <w:endnote w:type="continuationSeparator" w:id="0">
    <w:p w14:paraId="5702011D" w14:textId="77777777" w:rsidR="00170DB8" w:rsidRDefault="00170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3340663"/>
      <w:docPartObj>
        <w:docPartGallery w:val="Page Numbers (Bottom of Page)"/>
        <w:docPartUnique/>
      </w:docPartObj>
    </w:sdtPr>
    <w:sdtContent>
      <w:p w14:paraId="325C495F" w14:textId="4B451EE1" w:rsidR="004A5FA5" w:rsidRDefault="004A5FA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EC10B8" w14:textId="77777777" w:rsidR="004E5265" w:rsidRDefault="004E52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87B3F" w14:textId="1BFE40D4" w:rsidR="008B09F2" w:rsidRDefault="004E5265">
    <w:pPr>
      <w:pStyle w:val="Piedepgina"/>
    </w:pPr>
    <w:r>
      <w:t>1</w:t>
    </w:r>
  </w:p>
  <w:p w14:paraId="0772A35C" w14:textId="77777777" w:rsidR="004E5265" w:rsidRDefault="004E5265">
    <w:pPr>
      <w:pStyle w:val="Piedepgina"/>
    </w:pPr>
  </w:p>
  <w:p w14:paraId="2210F234" w14:textId="77777777" w:rsidR="008B09F2" w:rsidRDefault="008B09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1C590" w14:textId="77777777" w:rsidR="00170DB8" w:rsidRDefault="00170DB8">
      <w:pPr>
        <w:spacing w:after="0" w:line="240" w:lineRule="auto"/>
      </w:pPr>
      <w:r>
        <w:separator/>
      </w:r>
    </w:p>
  </w:footnote>
  <w:footnote w:type="continuationSeparator" w:id="0">
    <w:p w14:paraId="5447CD90" w14:textId="77777777" w:rsidR="00170DB8" w:rsidRDefault="00170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CB70" w14:textId="7FDF9075" w:rsidR="00CE3F9A" w:rsidRDefault="00CE3F9A" w:rsidP="00CE3F9A">
    <w:pPr>
      <w:pStyle w:val="Encabezado"/>
      <w:tabs>
        <w:tab w:val="clear" w:pos="4680"/>
        <w:tab w:val="clear" w:pos="9360"/>
        <w:tab w:val="left" w:pos="889"/>
      </w:tabs>
    </w:pPr>
  </w:p>
  <w:p w14:paraId="72C511EE" w14:textId="77777777" w:rsidR="006F54B9" w:rsidRDefault="006F54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F207F" w14:textId="77777777" w:rsidR="004E5265" w:rsidRDefault="004E5265" w:rsidP="00D92695">
    <w:pPr>
      <w:pStyle w:val="Encabezado"/>
      <w:jc w:val="center"/>
    </w:pPr>
    <w:r>
      <w:t>1</w:t>
    </w:r>
  </w:p>
  <w:p w14:paraId="7B57E8F5" w14:textId="3086B449" w:rsidR="00D92695" w:rsidRDefault="00D92695" w:rsidP="00D92695">
    <w:pPr>
      <w:pStyle w:val="Encabezado"/>
      <w:jc w:val="center"/>
    </w:pPr>
    <w:r>
      <w:rPr>
        <w:noProof/>
        <w:lang w:val="es-AR" w:eastAsia="es-AR"/>
      </w:rPr>
      <w:drawing>
        <wp:inline distT="0" distB="0" distL="0" distR="0" wp14:anchorId="1F2BE6C9" wp14:editId="72416104">
          <wp:extent cx="1323975" cy="1355498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named[1]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367" cy="13661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5D5"/>
    <w:multiLevelType w:val="hybridMultilevel"/>
    <w:tmpl w:val="CDDC1DB2"/>
    <w:lvl w:ilvl="0" w:tplc="2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0D85"/>
    <w:multiLevelType w:val="hybridMultilevel"/>
    <w:tmpl w:val="50FAFA3A"/>
    <w:lvl w:ilvl="0" w:tplc="A82AD4C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14F30"/>
    <w:multiLevelType w:val="hybridMultilevel"/>
    <w:tmpl w:val="E0B2AFA8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56DB3"/>
    <w:multiLevelType w:val="hybridMultilevel"/>
    <w:tmpl w:val="44B2BC4C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282F7E"/>
    <w:multiLevelType w:val="hybridMultilevel"/>
    <w:tmpl w:val="6C1CF978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0736E90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B2987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5FA452B"/>
    <w:multiLevelType w:val="hybridMultilevel"/>
    <w:tmpl w:val="53FA12E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5B5DE5"/>
    <w:multiLevelType w:val="hybridMultilevel"/>
    <w:tmpl w:val="7D440EA0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040C3"/>
    <w:multiLevelType w:val="hybridMultilevel"/>
    <w:tmpl w:val="7A00CE0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17413"/>
    <w:multiLevelType w:val="hybridMultilevel"/>
    <w:tmpl w:val="ADC4E362"/>
    <w:lvl w:ilvl="0" w:tplc="2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22BF4033"/>
    <w:multiLevelType w:val="hybridMultilevel"/>
    <w:tmpl w:val="2628487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680AA8"/>
    <w:multiLevelType w:val="hybridMultilevel"/>
    <w:tmpl w:val="23F0233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151323"/>
    <w:multiLevelType w:val="hybridMultilevel"/>
    <w:tmpl w:val="C42A123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74D0E"/>
    <w:multiLevelType w:val="hybridMultilevel"/>
    <w:tmpl w:val="B0F2AB7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6D3F83"/>
    <w:multiLevelType w:val="hybridMultilevel"/>
    <w:tmpl w:val="853611B0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045593"/>
    <w:multiLevelType w:val="hybridMultilevel"/>
    <w:tmpl w:val="6538A4A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583C48"/>
    <w:multiLevelType w:val="hybridMultilevel"/>
    <w:tmpl w:val="20549124"/>
    <w:lvl w:ilvl="0" w:tplc="24D44F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A76E0"/>
    <w:multiLevelType w:val="hybridMultilevel"/>
    <w:tmpl w:val="8DF0A6EE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D224BC"/>
    <w:multiLevelType w:val="hybridMultilevel"/>
    <w:tmpl w:val="10D4DCC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470FF"/>
    <w:multiLevelType w:val="hybridMultilevel"/>
    <w:tmpl w:val="4FC21C34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55B5477B"/>
    <w:multiLevelType w:val="hybridMultilevel"/>
    <w:tmpl w:val="E710E6B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DB3E98"/>
    <w:multiLevelType w:val="multilevel"/>
    <w:tmpl w:val="39E2DFB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3" w15:restartNumberingAfterBreak="0">
    <w:nsid w:val="5D3D338F"/>
    <w:multiLevelType w:val="hybridMultilevel"/>
    <w:tmpl w:val="7F160CF4"/>
    <w:lvl w:ilvl="0" w:tplc="2C0A0013">
      <w:start w:val="1"/>
      <w:numFmt w:val="upperRoman"/>
      <w:lvlText w:val="%1."/>
      <w:lvlJc w:val="righ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5FF624B0"/>
    <w:multiLevelType w:val="hybridMultilevel"/>
    <w:tmpl w:val="6C9865B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13E48B2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8327D"/>
    <w:multiLevelType w:val="hybridMultilevel"/>
    <w:tmpl w:val="A8A8D308"/>
    <w:lvl w:ilvl="0" w:tplc="8C2861D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E101FB"/>
    <w:multiLevelType w:val="hybridMultilevel"/>
    <w:tmpl w:val="48484398"/>
    <w:lvl w:ilvl="0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70536E1A"/>
    <w:multiLevelType w:val="hybridMultilevel"/>
    <w:tmpl w:val="464E866E"/>
    <w:lvl w:ilvl="0" w:tplc="2C0A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5" w:hanging="360"/>
      </w:pPr>
    </w:lvl>
    <w:lvl w:ilvl="2" w:tplc="FFFFFFFF" w:tentative="1">
      <w:start w:val="1"/>
      <w:numFmt w:val="lowerRoman"/>
      <w:lvlText w:val="%3."/>
      <w:lvlJc w:val="right"/>
      <w:pPr>
        <w:ind w:left="3015" w:hanging="180"/>
      </w:pPr>
    </w:lvl>
    <w:lvl w:ilvl="3" w:tplc="FFFFFFFF" w:tentative="1">
      <w:start w:val="1"/>
      <w:numFmt w:val="decimal"/>
      <w:lvlText w:val="%4."/>
      <w:lvlJc w:val="left"/>
      <w:pPr>
        <w:ind w:left="3735" w:hanging="360"/>
      </w:pPr>
    </w:lvl>
    <w:lvl w:ilvl="4" w:tplc="FFFFFFFF" w:tentative="1">
      <w:start w:val="1"/>
      <w:numFmt w:val="lowerLetter"/>
      <w:lvlText w:val="%5."/>
      <w:lvlJc w:val="left"/>
      <w:pPr>
        <w:ind w:left="4455" w:hanging="360"/>
      </w:pPr>
    </w:lvl>
    <w:lvl w:ilvl="5" w:tplc="FFFFFFFF" w:tentative="1">
      <w:start w:val="1"/>
      <w:numFmt w:val="lowerRoman"/>
      <w:lvlText w:val="%6."/>
      <w:lvlJc w:val="right"/>
      <w:pPr>
        <w:ind w:left="5175" w:hanging="180"/>
      </w:pPr>
    </w:lvl>
    <w:lvl w:ilvl="6" w:tplc="FFFFFFFF" w:tentative="1">
      <w:start w:val="1"/>
      <w:numFmt w:val="decimal"/>
      <w:lvlText w:val="%7."/>
      <w:lvlJc w:val="left"/>
      <w:pPr>
        <w:ind w:left="5895" w:hanging="360"/>
      </w:pPr>
    </w:lvl>
    <w:lvl w:ilvl="7" w:tplc="FFFFFFFF" w:tentative="1">
      <w:start w:val="1"/>
      <w:numFmt w:val="lowerLetter"/>
      <w:lvlText w:val="%8."/>
      <w:lvlJc w:val="left"/>
      <w:pPr>
        <w:ind w:left="6615" w:hanging="360"/>
      </w:pPr>
    </w:lvl>
    <w:lvl w:ilvl="8" w:tplc="FFFFFFFF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30" w15:restartNumberingAfterBreak="0">
    <w:nsid w:val="758D6F46"/>
    <w:multiLevelType w:val="hybridMultilevel"/>
    <w:tmpl w:val="4558BB16"/>
    <w:lvl w:ilvl="0" w:tplc="2C0A0015">
      <w:start w:val="1"/>
      <w:numFmt w:val="upperLetter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946BCC"/>
    <w:multiLevelType w:val="hybridMultilevel"/>
    <w:tmpl w:val="AE92927C"/>
    <w:lvl w:ilvl="0" w:tplc="102250C4">
      <w:start w:val="1"/>
      <w:numFmt w:val="upperLetter"/>
      <w:lvlText w:val="%1)"/>
      <w:lvlJc w:val="left"/>
      <w:pPr>
        <w:ind w:left="90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620" w:hanging="360"/>
      </w:pPr>
    </w:lvl>
    <w:lvl w:ilvl="2" w:tplc="2C0A001B" w:tentative="1">
      <w:start w:val="1"/>
      <w:numFmt w:val="lowerRoman"/>
      <w:lvlText w:val="%3."/>
      <w:lvlJc w:val="right"/>
      <w:pPr>
        <w:ind w:left="2340" w:hanging="180"/>
      </w:pPr>
    </w:lvl>
    <w:lvl w:ilvl="3" w:tplc="2C0A000F" w:tentative="1">
      <w:start w:val="1"/>
      <w:numFmt w:val="decimal"/>
      <w:lvlText w:val="%4."/>
      <w:lvlJc w:val="left"/>
      <w:pPr>
        <w:ind w:left="3060" w:hanging="360"/>
      </w:pPr>
    </w:lvl>
    <w:lvl w:ilvl="4" w:tplc="2C0A0019" w:tentative="1">
      <w:start w:val="1"/>
      <w:numFmt w:val="lowerLetter"/>
      <w:lvlText w:val="%5."/>
      <w:lvlJc w:val="left"/>
      <w:pPr>
        <w:ind w:left="3780" w:hanging="360"/>
      </w:pPr>
    </w:lvl>
    <w:lvl w:ilvl="5" w:tplc="2C0A001B" w:tentative="1">
      <w:start w:val="1"/>
      <w:numFmt w:val="lowerRoman"/>
      <w:lvlText w:val="%6."/>
      <w:lvlJc w:val="right"/>
      <w:pPr>
        <w:ind w:left="4500" w:hanging="180"/>
      </w:pPr>
    </w:lvl>
    <w:lvl w:ilvl="6" w:tplc="2C0A000F" w:tentative="1">
      <w:start w:val="1"/>
      <w:numFmt w:val="decimal"/>
      <w:lvlText w:val="%7."/>
      <w:lvlJc w:val="left"/>
      <w:pPr>
        <w:ind w:left="5220" w:hanging="360"/>
      </w:pPr>
    </w:lvl>
    <w:lvl w:ilvl="7" w:tplc="2C0A0019" w:tentative="1">
      <w:start w:val="1"/>
      <w:numFmt w:val="lowerLetter"/>
      <w:lvlText w:val="%8."/>
      <w:lvlJc w:val="left"/>
      <w:pPr>
        <w:ind w:left="5940" w:hanging="360"/>
      </w:pPr>
    </w:lvl>
    <w:lvl w:ilvl="8" w:tplc="2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CFB69F4"/>
    <w:multiLevelType w:val="hybridMultilevel"/>
    <w:tmpl w:val="82EADDA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964778">
    <w:abstractNumId w:val="26"/>
  </w:num>
  <w:num w:numId="2" w16cid:durableId="2120492048">
    <w:abstractNumId w:val="3"/>
  </w:num>
  <w:num w:numId="3" w16cid:durableId="1013915807">
    <w:abstractNumId w:val="2"/>
  </w:num>
  <w:num w:numId="4" w16cid:durableId="1040714908">
    <w:abstractNumId w:val="22"/>
  </w:num>
  <w:num w:numId="5" w16cid:durableId="1181041502">
    <w:abstractNumId w:val="13"/>
  </w:num>
  <w:num w:numId="6" w16cid:durableId="1773015134">
    <w:abstractNumId w:val="8"/>
  </w:num>
  <w:num w:numId="7" w16cid:durableId="198052325">
    <w:abstractNumId w:val="19"/>
  </w:num>
  <w:num w:numId="8" w16cid:durableId="1644851479">
    <w:abstractNumId w:val="18"/>
  </w:num>
  <w:num w:numId="9" w16cid:durableId="14314159">
    <w:abstractNumId w:val="4"/>
  </w:num>
  <w:num w:numId="10" w16cid:durableId="1418213893">
    <w:abstractNumId w:val="6"/>
  </w:num>
  <w:num w:numId="11" w16cid:durableId="131993753">
    <w:abstractNumId w:val="25"/>
  </w:num>
  <w:num w:numId="12" w16cid:durableId="35661019">
    <w:abstractNumId w:val="9"/>
  </w:num>
  <w:num w:numId="13" w16cid:durableId="459349464">
    <w:abstractNumId w:val="29"/>
  </w:num>
  <w:num w:numId="14" w16cid:durableId="1372462241">
    <w:abstractNumId w:val="31"/>
  </w:num>
  <w:num w:numId="15" w16cid:durableId="1780025422">
    <w:abstractNumId w:val="21"/>
  </w:num>
  <w:num w:numId="16" w16cid:durableId="1917477141">
    <w:abstractNumId w:val="16"/>
  </w:num>
  <w:num w:numId="17" w16cid:durableId="1702589006">
    <w:abstractNumId w:val="27"/>
  </w:num>
  <w:num w:numId="18" w16cid:durableId="874586244">
    <w:abstractNumId w:val="12"/>
  </w:num>
  <w:num w:numId="19" w16cid:durableId="1840775869">
    <w:abstractNumId w:val="32"/>
  </w:num>
  <w:num w:numId="20" w16cid:durableId="1981644595">
    <w:abstractNumId w:val="5"/>
  </w:num>
  <w:num w:numId="21" w16cid:durableId="445925257">
    <w:abstractNumId w:val="11"/>
  </w:num>
  <w:num w:numId="22" w16cid:durableId="241989490">
    <w:abstractNumId w:val="14"/>
  </w:num>
  <w:num w:numId="23" w16cid:durableId="743987031">
    <w:abstractNumId w:val="24"/>
  </w:num>
  <w:num w:numId="24" w16cid:durableId="20251790">
    <w:abstractNumId w:val="30"/>
  </w:num>
  <w:num w:numId="25" w16cid:durableId="379015253">
    <w:abstractNumId w:val="7"/>
  </w:num>
  <w:num w:numId="26" w16cid:durableId="2141261097">
    <w:abstractNumId w:val="17"/>
  </w:num>
  <w:num w:numId="27" w16cid:durableId="1069502915">
    <w:abstractNumId w:val="23"/>
  </w:num>
  <w:num w:numId="28" w16cid:durableId="295113531">
    <w:abstractNumId w:val="28"/>
  </w:num>
  <w:num w:numId="29" w16cid:durableId="1151868703">
    <w:abstractNumId w:val="15"/>
  </w:num>
  <w:num w:numId="30" w16cid:durableId="998774367">
    <w:abstractNumId w:val="0"/>
  </w:num>
  <w:num w:numId="31" w16cid:durableId="930548788">
    <w:abstractNumId w:val="1"/>
  </w:num>
  <w:num w:numId="32" w16cid:durableId="230770858">
    <w:abstractNumId w:val="20"/>
  </w:num>
  <w:num w:numId="33" w16cid:durableId="878737266">
    <w:abstractNumId w:val="1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39"/>
    <w:rsid w:val="0004360C"/>
    <w:rsid w:val="000D1D5B"/>
    <w:rsid w:val="000E3BB2"/>
    <w:rsid w:val="00104C08"/>
    <w:rsid w:val="00154F9F"/>
    <w:rsid w:val="00170DB8"/>
    <w:rsid w:val="00176964"/>
    <w:rsid w:val="001804F4"/>
    <w:rsid w:val="00183E31"/>
    <w:rsid w:val="00193C3C"/>
    <w:rsid w:val="001958DF"/>
    <w:rsid w:val="001C1215"/>
    <w:rsid w:val="002028ED"/>
    <w:rsid w:val="00205206"/>
    <w:rsid w:val="002356E7"/>
    <w:rsid w:val="002779B9"/>
    <w:rsid w:val="002C077D"/>
    <w:rsid w:val="002E1C3B"/>
    <w:rsid w:val="002F79F9"/>
    <w:rsid w:val="00332D37"/>
    <w:rsid w:val="0039085F"/>
    <w:rsid w:val="003A5FCA"/>
    <w:rsid w:val="003D2782"/>
    <w:rsid w:val="00440359"/>
    <w:rsid w:val="004552F2"/>
    <w:rsid w:val="004942B8"/>
    <w:rsid w:val="004A5FA5"/>
    <w:rsid w:val="004B5944"/>
    <w:rsid w:val="004E5265"/>
    <w:rsid w:val="00533049"/>
    <w:rsid w:val="0059278C"/>
    <w:rsid w:val="00595183"/>
    <w:rsid w:val="00595C41"/>
    <w:rsid w:val="005D6B0B"/>
    <w:rsid w:val="005E251B"/>
    <w:rsid w:val="00647BA1"/>
    <w:rsid w:val="0066202D"/>
    <w:rsid w:val="006A059D"/>
    <w:rsid w:val="006F2644"/>
    <w:rsid w:val="006F54B9"/>
    <w:rsid w:val="00764EE5"/>
    <w:rsid w:val="007C3B0F"/>
    <w:rsid w:val="007E2328"/>
    <w:rsid w:val="008019E1"/>
    <w:rsid w:val="008159A0"/>
    <w:rsid w:val="008439B3"/>
    <w:rsid w:val="008B09F2"/>
    <w:rsid w:val="008E3399"/>
    <w:rsid w:val="008F38A8"/>
    <w:rsid w:val="009157BC"/>
    <w:rsid w:val="009402FB"/>
    <w:rsid w:val="00970EB0"/>
    <w:rsid w:val="009C0ACC"/>
    <w:rsid w:val="009C7564"/>
    <w:rsid w:val="009E7F6B"/>
    <w:rsid w:val="009F7E5F"/>
    <w:rsid w:val="00A40A9D"/>
    <w:rsid w:val="00A65E20"/>
    <w:rsid w:val="00A77368"/>
    <w:rsid w:val="00AE1FC0"/>
    <w:rsid w:val="00AE4690"/>
    <w:rsid w:val="00AE524E"/>
    <w:rsid w:val="00B16BDB"/>
    <w:rsid w:val="00B2530B"/>
    <w:rsid w:val="00B55E53"/>
    <w:rsid w:val="00B65F4F"/>
    <w:rsid w:val="00BD7623"/>
    <w:rsid w:val="00BE7BD3"/>
    <w:rsid w:val="00C23CCE"/>
    <w:rsid w:val="00C5599F"/>
    <w:rsid w:val="00C86F39"/>
    <w:rsid w:val="00CE3F9A"/>
    <w:rsid w:val="00CF45CB"/>
    <w:rsid w:val="00D14F3C"/>
    <w:rsid w:val="00D315F8"/>
    <w:rsid w:val="00D92695"/>
    <w:rsid w:val="00DE6CE8"/>
    <w:rsid w:val="00E042ED"/>
    <w:rsid w:val="00E73AA1"/>
    <w:rsid w:val="00E82482"/>
    <w:rsid w:val="00EB74B2"/>
    <w:rsid w:val="00EC4D11"/>
    <w:rsid w:val="00EC7704"/>
    <w:rsid w:val="00EE285A"/>
    <w:rsid w:val="00EE307E"/>
    <w:rsid w:val="00F1432A"/>
    <w:rsid w:val="00F17DD3"/>
    <w:rsid w:val="00F95C33"/>
    <w:rsid w:val="00FA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4F8E6"/>
  <w15:chartTrackingRefBased/>
  <w15:docId w15:val="{46464B17-E719-48EA-A548-4159C32B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s-ES" w:eastAsia="es-ES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2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51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abladesugerencia">
    <w:name w:val="Tabla de sugerencia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sugerencia">
    <w:name w:val="Texto de sugerenci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">
    <w:name w:val="Grid Table Light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lalcancedelproyecto">
    <w:name w:val="Tabla del alcance del proyecto"/>
    <w:basedOn w:val="Tab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notapieCar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C86F39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D92695"/>
    <w:rPr>
      <w:b/>
      <w:bCs/>
    </w:rPr>
  </w:style>
  <w:style w:type="paragraph" w:styleId="NormalWeb">
    <w:name w:val="Normal (Web)"/>
    <w:basedOn w:val="Normal"/>
    <w:uiPriority w:val="99"/>
    <w:unhideWhenUsed/>
    <w:rsid w:val="00D92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5951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B5944"/>
    <w:rPr>
      <w:color w:val="40ACD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E5265"/>
    <w:rPr>
      <w:color w:val="92588D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95C4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595C41"/>
    <w:pPr>
      <w:spacing w:after="100"/>
      <w:ind w:left="360"/>
    </w:pPr>
  </w:style>
  <w:style w:type="paragraph" w:styleId="TDC1">
    <w:name w:val="toc 1"/>
    <w:basedOn w:val="Normal"/>
    <w:next w:val="Normal"/>
    <w:autoRedefine/>
    <w:uiPriority w:val="39"/>
    <w:unhideWhenUsed/>
    <w:rsid w:val="00595C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5C41"/>
    <w:pPr>
      <w:spacing w:after="100"/>
      <w:ind w:left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as\AppData\Roaming\Microsoft\Plantillas\&#193;mbito%20del%20proyecto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FC8941-D18B-4454-88FE-1F2D357F2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Ámbito del proyecto.dotx</Template>
  <TotalTime>93</TotalTime>
  <Pages>11</Pages>
  <Words>2729</Words>
  <Characters>15010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Encabezados</vt:lpstr>
      </vt:variant>
      <vt:variant>
        <vt:i4>11</vt:i4>
      </vt:variant>
    </vt:vector>
  </HeadingPairs>
  <TitlesOfParts>
    <vt:vector size="12" baseType="lpstr">
      <vt:lpstr/>
      <vt:lpstr>Información general</vt:lpstr>
      <vt:lpstr>    Antecedentes y descripción del proyecto</vt:lpstr>
      <vt:lpstr>    Alcance del proyecto</vt:lpstr>
      <vt:lpstr>    Requisitos a alto nivel</vt:lpstr>
      <vt:lpstr>    Entregas</vt:lpstr>
      <vt:lpstr>    Partes afectadas</vt:lpstr>
      <vt:lpstr>    Procesos o sistemas empresariales afectados</vt:lpstr>
      <vt:lpstr>    Exclusiones específicas del ámbito de acción</vt:lpstr>
      <vt:lpstr>    Plan de implementación</vt:lpstr>
      <vt:lpstr>    Escala de tiempo/Programación a alto nivel</vt:lpstr>
      <vt:lpstr>Aprobación y autoridad para proseguir</vt:lpstr>
    </vt:vector>
  </TitlesOfParts>
  <Company/>
  <LinksUpToDate>false</LinksUpToDate>
  <CharactersWithSpaces>17704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Zamiazzo</dc:creator>
  <cp:keywords/>
  <cp:lastModifiedBy>Lucas Zambiazzo</cp:lastModifiedBy>
  <cp:revision>8</cp:revision>
  <dcterms:created xsi:type="dcterms:W3CDTF">2025-06-19T18:37:00Z</dcterms:created>
  <dcterms:modified xsi:type="dcterms:W3CDTF">2026-03-17T22:04:00Z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